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F89F" w14:textId="77777777" w:rsidR="000C3672" w:rsidRDefault="00000000">
      <w:pPr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1.Argentina flag</w:t>
      </w:r>
    </w:p>
    <w:p w14:paraId="7166C809" w14:textId="77777777" w:rsidR="000C3672" w:rsidRDefault="000C3672"/>
    <w:p w14:paraId="0F14E26B" w14:textId="77777777" w:rsidR="000C367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EA692" wp14:editId="12A9195E">
                <wp:simplePos x="0" y="0"/>
                <wp:positionH relativeFrom="column">
                  <wp:posOffset>11430</wp:posOffset>
                </wp:positionH>
                <wp:positionV relativeFrom="paragraph">
                  <wp:posOffset>295278</wp:posOffset>
                </wp:positionV>
                <wp:extent cx="3080385" cy="2101218"/>
                <wp:effectExtent l="0" t="0" r="24765" b="13332"/>
                <wp:wrapSquare wrapText="bothSides"/>
                <wp:docPr id="14399818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385" cy="21012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C375AB" w14:textId="77777777" w:rsidR="000C3672" w:rsidRDefault="000000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2D5DAB" wp14:editId="1F6F304E">
                                  <wp:extent cx="2888617" cy="1805309"/>
                                  <wp:effectExtent l="0" t="0" r="6983" b="4441"/>
                                  <wp:docPr id="1097590897" name="Picture 2" descr="Argentina's Flag without that creepy face in the sun : r/vexillology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8617" cy="18053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DEA6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9pt;margin-top:23.25pt;width:242.55pt;height:16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" strokeweight=".26467mm">
                <v:textbox>
                  <w:txbxContent>
                    <w:p w14:paraId="34C375AB" w14:textId="77777777" w:rsidR="000C3672" w:rsidRDefault="00000000">
                      <w:r>
                        <w:rPr>
                          <w:noProof/>
                        </w:rPr>
                        <w:drawing>
                          <wp:inline distT="0" distB="0" distL="0" distR="0" wp14:anchorId="182D5DAB" wp14:editId="1F6F304E">
                            <wp:extent cx="2888617" cy="1805309"/>
                            <wp:effectExtent l="0" t="0" r="6983" b="4441"/>
                            <wp:docPr id="1097590897" name="Picture 2" descr="Argentina's Flag without that creepy face in the sun : r/vexillology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8617" cy="18053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3ED659" w14:textId="77777777" w:rsidR="000C3672" w:rsidRDefault="000C3672"/>
    <w:p w14:paraId="18B1E602" w14:textId="77777777" w:rsidR="000C3672" w:rsidRDefault="000C3672"/>
    <w:p w14:paraId="7BD18DC0" w14:textId="77777777" w:rsidR="000C3672" w:rsidRDefault="000C3672"/>
    <w:p w14:paraId="3137F357" w14:textId="77777777" w:rsidR="000C3672" w:rsidRDefault="000C3672"/>
    <w:p w14:paraId="4A7F1C5C" w14:textId="77777777" w:rsidR="000C3672" w:rsidRDefault="000C3672"/>
    <w:p w14:paraId="096FC167" w14:textId="77777777" w:rsidR="000C3672" w:rsidRDefault="000C3672"/>
    <w:p w14:paraId="1F5B46F0" w14:textId="77777777" w:rsidR="000C3672" w:rsidRDefault="000C3672"/>
    <w:p w14:paraId="0BBD39B6" w14:textId="77777777" w:rsidR="000C3672" w:rsidRDefault="000C3672"/>
    <w:p w14:paraId="755BAA65" w14:textId="77777777" w:rsidR="000C3672" w:rsidRDefault="00000000">
      <w:r>
        <w:t xml:space="preserve">Graph: </w:t>
      </w:r>
      <w:r>
        <w:rPr>
          <w:noProof/>
        </w:rPr>
        <w:drawing>
          <wp:inline distT="0" distB="0" distL="0" distR="0" wp14:anchorId="7C3ED4F5" wp14:editId="117CA27C">
            <wp:extent cx="5943600" cy="3032763"/>
            <wp:effectExtent l="0" t="0" r="0" b="0"/>
            <wp:docPr id="1274097022" name="Picture 1" descr="A screen 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8A4D622" w14:textId="77777777" w:rsidR="000C3672" w:rsidRDefault="00000000">
      <w:r>
        <w:t>Code: #include &lt;</w:t>
      </w:r>
      <w:proofErr w:type="spellStart"/>
      <w:r>
        <w:t>windows.h</w:t>
      </w:r>
      <w:proofErr w:type="spellEnd"/>
      <w:r>
        <w:t xml:space="preserve">&gt; </w:t>
      </w:r>
    </w:p>
    <w:p w14:paraId="46B7B07D" w14:textId="77777777" w:rsidR="000C3672" w:rsidRDefault="00000000">
      <w:r>
        <w:t>#include&lt;math.h&gt;</w:t>
      </w:r>
    </w:p>
    <w:p w14:paraId="0FFA98F5" w14:textId="77777777" w:rsidR="000C3672" w:rsidRDefault="00000000">
      <w:r>
        <w:t>#include &lt;GL/</w:t>
      </w:r>
      <w:proofErr w:type="spellStart"/>
      <w:r>
        <w:t>glut.h</w:t>
      </w:r>
      <w:proofErr w:type="spellEnd"/>
      <w:r>
        <w:t xml:space="preserve">&gt; </w:t>
      </w:r>
    </w:p>
    <w:p w14:paraId="1BCAB7E9" w14:textId="77777777" w:rsidR="000C3672" w:rsidRDefault="000C3672"/>
    <w:p w14:paraId="4AFE355E" w14:textId="77777777" w:rsidR="000C3672" w:rsidRDefault="00000000">
      <w:r>
        <w:t xml:space="preserve">void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 {</w:t>
      </w:r>
    </w:p>
    <w:p w14:paraId="15523B2E" w14:textId="77777777" w:rsidR="000C3672" w:rsidRDefault="00000000">
      <w:r>
        <w:lastRenderedPageBreak/>
        <w:br/>
      </w:r>
    </w:p>
    <w:p w14:paraId="0EB519FF" w14:textId="77777777" w:rsidR="000C3672" w:rsidRDefault="00000000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54B30DA6" w14:textId="77777777" w:rsidR="000C3672" w:rsidRDefault="000C3672"/>
    <w:p w14:paraId="741F741D" w14:textId="77777777" w:rsidR="000C3672" w:rsidRDefault="00000000">
      <w:r>
        <w:t>}</w:t>
      </w:r>
    </w:p>
    <w:p w14:paraId="75B6826E" w14:textId="77777777" w:rsidR="000C3672" w:rsidRDefault="00000000">
      <w:r>
        <w:br/>
      </w:r>
    </w:p>
    <w:p w14:paraId="75B6A693" w14:textId="77777777" w:rsidR="000C3672" w:rsidRDefault="00000000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B2155E7" w14:textId="77777777" w:rsidR="000C3672" w:rsidRDefault="00000000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48E96C8A" w14:textId="77777777" w:rsidR="000C3672" w:rsidRDefault="00000000">
      <w:r>
        <w:t xml:space="preserve">   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14:paraId="3DF5BA15" w14:textId="77777777" w:rsidR="000C3672" w:rsidRDefault="00000000">
      <w:r>
        <w:t xml:space="preserve">    </w:t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7.5);</w:t>
      </w:r>
    </w:p>
    <w:p w14:paraId="16F08A34" w14:textId="77777777" w:rsidR="000C3672" w:rsidRDefault="000C3672"/>
    <w:p w14:paraId="24F2A6D0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0BF63CB4" w14:textId="77777777" w:rsidR="000C3672" w:rsidRDefault="000C3672"/>
    <w:p w14:paraId="00836F48" w14:textId="77777777" w:rsidR="000C3672" w:rsidRDefault="00000000">
      <w:r>
        <w:t>    glColor4</w:t>
      </w:r>
      <w:proofErr w:type="gramStart"/>
      <w:r>
        <w:t>f(</w:t>
      </w:r>
      <w:proofErr w:type="gramEnd"/>
      <w:r>
        <w:t>0.0f, 1.0f, 1.0f, 1.0f);</w:t>
      </w:r>
    </w:p>
    <w:p w14:paraId="4D50BEE0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0.4f);</w:t>
      </w:r>
    </w:p>
    <w:p w14:paraId="2DB7672D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6FFDF972" w14:textId="77777777" w:rsidR="000C3672" w:rsidRDefault="000C3672"/>
    <w:p w14:paraId="7D576AEB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1DADB7C7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2C701141" w14:textId="77777777" w:rsidR="000C3672" w:rsidRDefault="000C3672"/>
    <w:p w14:paraId="6252BAC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1AD49880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0.4f);</w:t>
      </w:r>
    </w:p>
    <w:p w14:paraId="68EB140E" w14:textId="77777777" w:rsidR="000C3672" w:rsidRDefault="000C3672"/>
    <w:p w14:paraId="1D6D47B6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0.4f);</w:t>
      </w:r>
    </w:p>
    <w:p w14:paraId="0464D6CE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0.4f);</w:t>
      </w:r>
    </w:p>
    <w:p w14:paraId="2B914D77" w14:textId="77777777" w:rsidR="000C3672" w:rsidRDefault="00000000">
      <w:r>
        <w:br/>
      </w:r>
    </w:p>
    <w:p w14:paraId="0055A3A7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7073F3D7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2B5E6576" w14:textId="77777777" w:rsidR="000C3672" w:rsidRDefault="00000000">
      <w:r>
        <w:lastRenderedPageBreak/>
        <w:t>    glColor4</w:t>
      </w:r>
      <w:proofErr w:type="gramStart"/>
      <w:r>
        <w:t>f(</w:t>
      </w:r>
      <w:proofErr w:type="gramEnd"/>
      <w:r>
        <w:t>0.0f, 1.0f, 1.0f, 1.0f);</w:t>
      </w:r>
    </w:p>
    <w:p w14:paraId="5F672660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0.0f);</w:t>
      </w:r>
    </w:p>
    <w:p w14:paraId="133807CB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0.0f);</w:t>
      </w:r>
    </w:p>
    <w:p w14:paraId="678FC532" w14:textId="77777777" w:rsidR="000C3672" w:rsidRDefault="000C3672"/>
    <w:p w14:paraId="118CEFD3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0.0f);</w:t>
      </w:r>
    </w:p>
    <w:p w14:paraId="66D93144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3543DFB6" w14:textId="77777777" w:rsidR="000C3672" w:rsidRDefault="000C3672"/>
    <w:p w14:paraId="07EA1313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39EA7E18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73F42F6A" w14:textId="77777777" w:rsidR="000C3672" w:rsidRDefault="000C3672"/>
    <w:p w14:paraId="79CBE765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1E79117E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0.0f);</w:t>
      </w:r>
    </w:p>
    <w:p w14:paraId="25A0D5BC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2634414D" w14:textId="77777777" w:rsidR="000C3672" w:rsidRDefault="000C3672"/>
    <w:p w14:paraId="3DB9DCB2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1E547B92" w14:textId="77777777" w:rsidR="000C3672" w:rsidRDefault="00000000">
      <w:r>
        <w:t>    glColor3</w:t>
      </w:r>
      <w:proofErr w:type="gramStart"/>
      <w:r>
        <w:t>f(</w:t>
      </w:r>
      <w:proofErr w:type="gramEnd"/>
      <w:r>
        <w:t>1.0f, 1.0f, 1.0f);</w:t>
      </w:r>
    </w:p>
    <w:p w14:paraId="2A1560E3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1132BDEF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62AD28A7" w14:textId="77777777" w:rsidR="000C3672" w:rsidRDefault="000C3672"/>
    <w:p w14:paraId="27FD7CAA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42A4521C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34EED989" w14:textId="77777777" w:rsidR="000C3672" w:rsidRDefault="000C3672"/>
    <w:p w14:paraId="4A1C1CAF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33853D17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19857B31" w14:textId="77777777" w:rsidR="000C3672" w:rsidRDefault="000C3672"/>
    <w:p w14:paraId="30D3C67E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47729262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1166A5CD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29F3680A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79EB14CE" w14:textId="77777777" w:rsidR="000C3672" w:rsidRDefault="000C3672"/>
    <w:p w14:paraId="4A8A267C" w14:textId="77777777" w:rsidR="000C3672" w:rsidRDefault="00000000">
      <w:r>
        <w:t xml:space="preserve">    float </w:t>
      </w:r>
      <w:proofErr w:type="spellStart"/>
      <w:r>
        <w:t>xOffset</w:t>
      </w:r>
      <w:proofErr w:type="spellEnd"/>
      <w:r>
        <w:t xml:space="preserve"> = -0.</w:t>
      </w:r>
      <w:proofErr w:type="gramStart"/>
      <w:r>
        <w:t>4f;</w:t>
      </w:r>
      <w:proofErr w:type="gramEnd"/>
    </w:p>
    <w:p w14:paraId="30F3426F" w14:textId="77777777" w:rsidR="000C3672" w:rsidRDefault="00000000">
      <w:r>
        <w:t xml:space="preserve">    float </w:t>
      </w:r>
      <w:proofErr w:type="spellStart"/>
      <w:r>
        <w:t>yOffset</w:t>
      </w:r>
      <w:proofErr w:type="spellEnd"/>
      <w:r>
        <w:t xml:space="preserve"> = 0.</w:t>
      </w:r>
      <w:proofErr w:type="gramStart"/>
      <w:r>
        <w:t>2f;</w:t>
      </w:r>
      <w:proofErr w:type="gramEnd"/>
    </w:p>
    <w:p w14:paraId="7F485890" w14:textId="77777777" w:rsidR="000C3672" w:rsidRDefault="000C3672"/>
    <w:p w14:paraId="157A8E04" w14:textId="77777777" w:rsidR="000C3672" w:rsidRDefault="00000000">
      <w:r>
        <w:t xml:space="preserve">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300; </w:t>
      </w:r>
      <w:proofErr w:type="spellStart"/>
      <w:r>
        <w:t>i</w:t>
      </w:r>
      <w:proofErr w:type="spellEnd"/>
      <w:r>
        <w:t>++)</w:t>
      </w:r>
    </w:p>
    <w:p w14:paraId="19A6F31E" w14:textId="77777777" w:rsidR="000C3672" w:rsidRDefault="00000000">
      <w:r>
        <w:t>    {</w:t>
      </w:r>
    </w:p>
    <w:p w14:paraId="34C97A33" w14:textId="77777777" w:rsidR="000C3672" w:rsidRDefault="00000000">
      <w:r>
        <w:t>        glColor4</w:t>
      </w:r>
      <w:proofErr w:type="gramStart"/>
      <w:r>
        <w:t>f(</w:t>
      </w:r>
      <w:proofErr w:type="gramEnd"/>
      <w:r>
        <w:t>1.0f, 1.0f, 0.0f, 0.0f);;</w:t>
      </w:r>
    </w:p>
    <w:p w14:paraId="3061C820" w14:textId="77777777" w:rsidR="000C3672" w:rsidRDefault="000C3672"/>
    <w:p w14:paraId="3247460C" w14:textId="77777777" w:rsidR="000C3672" w:rsidRDefault="00000000">
      <w:r>
        <w:t xml:space="preserve">        float pi = </w:t>
      </w:r>
      <w:proofErr w:type="gramStart"/>
      <w:r>
        <w:t>3.1416;</w:t>
      </w:r>
      <w:proofErr w:type="gramEnd"/>
    </w:p>
    <w:p w14:paraId="73570CB4" w14:textId="77777777" w:rsidR="000C3672" w:rsidRDefault="00000000">
      <w:r>
        <w:t>        float a = (</w:t>
      </w:r>
      <w:proofErr w:type="spellStart"/>
      <w:r>
        <w:t>i</w:t>
      </w:r>
      <w:proofErr w:type="spellEnd"/>
      <w:r>
        <w:t xml:space="preserve"> * 2 * pi) / </w:t>
      </w:r>
      <w:proofErr w:type="gramStart"/>
      <w:r>
        <w:t>300;</w:t>
      </w:r>
      <w:proofErr w:type="gramEnd"/>
    </w:p>
    <w:p w14:paraId="6D8F4721" w14:textId="77777777" w:rsidR="000C3672" w:rsidRDefault="00000000">
      <w:r>
        <w:t xml:space="preserve">        float r = </w:t>
      </w:r>
      <w:proofErr w:type="gramStart"/>
      <w:r>
        <w:t>0.05;</w:t>
      </w:r>
      <w:proofErr w:type="gramEnd"/>
    </w:p>
    <w:p w14:paraId="2CA8B300" w14:textId="77777777" w:rsidR="000C3672" w:rsidRDefault="00000000">
      <w:r>
        <w:t xml:space="preserve">        float x = r * cos(a) + </w:t>
      </w:r>
      <w:proofErr w:type="spellStart"/>
      <w:proofErr w:type="gramStart"/>
      <w:r>
        <w:t>xOffset</w:t>
      </w:r>
      <w:proofErr w:type="spellEnd"/>
      <w:r>
        <w:t>;</w:t>
      </w:r>
      <w:proofErr w:type="gramEnd"/>
    </w:p>
    <w:p w14:paraId="5EE7E422" w14:textId="77777777" w:rsidR="000C3672" w:rsidRDefault="00000000">
      <w:r>
        <w:t xml:space="preserve">        float y = r * sin(a) + </w:t>
      </w:r>
      <w:proofErr w:type="spellStart"/>
      <w:proofErr w:type="gramStart"/>
      <w:r>
        <w:t>yOffset</w:t>
      </w:r>
      <w:proofErr w:type="spellEnd"/>
      <w:r>
        <w:t>;</w:t>
      </w:r>
      <w:proofErr w:type="gramEnd"/>
    </w:p>
    <w:p w14:paraId="0127E417" w14:textId="77777777" w:rsidR="000C3672" w:rsidRDefault="00000000">
      <w:r>
        <w:t>        glVertex2</w:t>
      </w:r>
      <w:proofErr w:type="gramStart"/>
      <w:r>
        <w:t>f(</w:t>
      </w:r>
      <w:proofErr w:type="gramEnd"/>
      <w:r>
        <w:t>x, y);</w:t>
      </w:r>
    </w:p>
    <w:p w14:paraId="726603DE" w14:textId="77777777" w:rsidR="000C3672" w:rsidRDefault="00000000">
      <w:r>
        <w:t>    }</w:t>
      </w:r>
    </w:p>
    <w:p w14:paraId="4EAF60B9" w14:textId="77777777" w:rsidR="000C3672" w:rsidRDefault="000C3672"/>
    <w:p w14:paraId="391E6F00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5F952C03" w14:textId="77777777" w:rsidR="000C3672" w:rsidRDefault="00000000">
      <w:r>
        <w:t xml:space="preserve">   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14:paraId="78C66732" w14:textId="77777777" w:rsidR="000C3672" w:rsidRDefault="000C3672"/>
    <w:p w14:paraId="6E71EFE2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240CA1B9" w14:textId="77777777" w:rsidR="000C3672" w:rsidRDefault="00000000">
      <w:r>
        <w:br/>
      </w:r>
      <w:r>
        <w:br/>
      </w:r>
    </w:p>
    <w:p w14:paraId="13A4E9FC" w14:textId="77777777" w:rsidR="000C3672" w:rsidRDefault="00000000">
      <w:r>
        <w:t>}</w:t>
      </w:r>
    </w:p>
    <w:p w14:paraId="38B12FBB" w14:textId="77777777" w:rsidR="000C3672" w:rsidRDefault="00000000">
      <w:r>
        <w:br/>
      </w:r>
    </w:p>
    <w:p w14:paraId="0080E1D8" w14:textId="77777777" w:rsidR="000C3672" w:rsidRDefault="00000000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6B64C4D4" w14:textId="77777777" w:rsidR="000C3672" w:rsidRDefault="000C3672"/>
    <w:p w14:paraId="13DFDD0D" w14:textId="77777777" w:rsidR="000C3672" w:rsidRDefault="00000000">
      <w:r>
        <w:t xml:space="preserve">   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0E2FE742" w14:textId="77777777" w:rsidR="000C3672" w:rsidRDefault="000C3672"/>
    <w:p w14:paraId="5EC796E8" w14:textId="77777777" w:rsidR="000C3672" w:rsidRDefault="00000000">
      <w:r>
        <w:lastRenderedPageBreak/>
        <w:t xml:space="preserve">   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"Vertex, Primitive &amp; Color");</w:t>
      </w:r>
    </w:p>
    <w:p w14:paraId="29F52A82" w14:textId="77777777" w:rsidR="000C3672" w:rsidRDefault="000C3672"/>
    <w:p w14:paraId="3D6C8A1A" w14:textId="77777777" w:rsidR="000C3672" w:rsidRDefault="00000000">
      <w:r>
        <w:t xml:space="preserve">   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</w:t>
      </w:r>
    </w:p>
    <w:p w14:paraId="07FAEF3A" w14:textId="77777777" w:rsidR="000C3672" w:rsidRDefault="000C3672"/>
    <w:p w14:paraId="40B82723" w14:textId="77777777" w:rsidR="000C3672" w:rsidRDefault="00000000">
      <w:r>
        <w:t xml:space="preserve">   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73C243DA" w14:textId="77777777" w:rsidR="000C3672" w:rsidRDefault="000C3672"/>
    <w:p w14:paraId="7EB1EFBD" w14:textId="77777777" w:rsidR="000C3672" w:rsidRDefault="00000000">
      <w:r>
        <w:t xml:space="preserve">   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);</w:t>
      </w:r>
    </w:p>
    <w:p w14:paraId="0B471515" w14:textId="77777777" w:rsidR="000C3672" w:rsidRDefault="000C3672"/>
    <w:p w14:paraId="41007E00" w14:textId="77777777" w:rsidR="000C3672" w:rsidRDefault="00000000">
      <w:r>
        <w:t xml:space="preserve">    </w:t>
      </w:r>
      <w:proofErr w:type="gramStart"/>
      <w:r>
        <w:t>glutMainLoop(</w:t>
      </w:r>
      <w:proofErr w:type="gramEnd"/>
      <w:r>
        <w:t>);</w:t>
      </w:r>
    </w:p>
    <w:p w14:paraId="4AEEA8C1" w14:textId="77777777" w:rsidR="000C3672" w:rsidRDefault="000C3672"/>
    <w:p w14:paraId="40CCDD63" w14:textId="77777777" w:rsidR="000C3672" w:rsidRDefault="00000000">
      <w:r>
        <w:t xml:space="preserve">    return </w:t>
      </w:r>
      <w:proofErr w:type="gramStart"/>
      <w:r>
        <w:t>0;</w:t>
      </w:r>
      <w:proofErr w:type="gramEnd"/>
    </w:p>
    <w:p w14:paraId="0E5600AD" w14:textId="77777777" w:rsidR="000C3672" w:rsidRDefault="000C3672"/>
    <w:p w14:paraId="14649AEE" w14:textId="77777777" w:rsidR="000C3672" w:rsidRDefault="00000000">
      <w:r>
        <w:t>}</w:t>
      </w:r>
    </w:p>
    <w:p w14:paraId="72986B22" w14:textId="77777777" w:rsidR="000C3672" w:rsidRDefault="00000000">
      <w:r>
        <w:t>Output:</w:t>
      </w:r>
    </w:p>
    <w:p w14:paraId="5C52ECEA" w14:textId="77777777" w:rsidR="000C3672" w:rsidRDefault="00000000">
      <w:r>
        <w:rPr>
          <w:noProof/>
        </w:rPr>
        <w:drawing>
          <wp:inline distT="0" distB="0" distL="0" distR="0" wp14:anchorId="75721CAD" wp14:editId="35C30A71">
            <wp:extent cx="5943600" cy="3343274"/>
            <wp:effectExtent l="0" t="0" r="0" b="0"/>
            <wp:docPr id="3053958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57A6B2" w14:textId="77777777" w:rsidR="000C3672" w:rsidRDefault="000C3672"/>
    <w:p w14:paraId="61A2E4C3" w14:textId="77777777" w:rsidR="000C3672" w:rsidRDefault="000C3672"/>
    <w:p w14:paraId="412EEE79" w14:textId="77777777" w:rsidR="000C3672" w:rsidRDefault="000C3672"/>
    <w:p w14:paraId="407F656F" w14:textId="77777777" w:rsidR="000C3672" w:rsidRDefault="00000000">
      <w:pPr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lastRenderedPageBreak/>
        <w:t>2.Brazil</w:t>
      </w:r>
    </w:p>
    <w:p w14:paraId="7263261E" w14:textId="77777777" w:rsidR="000C3672" w:rsidRDefault="00000000">
      <w:r>
        <w:rPr>
          <w:noProof/>
        </w:rPr>
        <w:drawing>
          <wp:inline distT="0" distB="0" distL="0" distR="0" wp14:anchorId="1674529E" wp14:editId="07922868">
            <wp:extent cx="1903725" cy="1903725"/>
            <wp:effectExtent l="0" t="0" r="0" b="0"/>
            <wp:docPr id="229220729" name="Picture 3" descr="Brazil Scores, Stats and Highlights - ESP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3725" cy="19037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0BA4216" w14:textId="77777777" w:rsidR="000C3672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Graph:</w:t>
      </w:r>
    </w:p>
    <w:p w14:paraId="64862320" w14:textId="77777777" w:rsidR="000C3672" w:rsidRDefault="00000000">
      <w:r>
        <w:rPr>
          <w:rFonts w:ascii="Times New Roman" w:hAnsi="Times New Roman"/>
          <w:noProof/>
        </w:rPr>
        <w:drawing>
          <wp:inline distT="0" distB="0" distL="0" distR="0" wp14:anchorId="0D24C951" wp14:editId="574BF05B">
            <wp:extent cx="5943600" cy="3016889"/>
            <wp:effectExtent l="0" t="0" r="0" b="0"/>
            <wp:docPr id="12179045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8FE7A5D" w14:textId="77777777" w:rsidR="000C3672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Code:</w:t>
      </w:r>
    </w:p>
    <w:p w14:paraId="25A8FF4E" w14:textId="77777777" w:rsidR="000C3672" w:rsidRDefault="00000000">
      <w:r>
        <w:t>#include &lt;</w:t>
      </w:r>
      <w:proofErr w:type="spellStart"/>
      <w:r>
        <w:t>windows.h</w:t>
      </w:r>
      <w:proofErr w:type="spellEnd"/>
      <w:r>
        <w:t xml:space="preserve">&gt; </w:t>
      </w:r>
    </w:p>
    <w:p w14:paraId="5F570BAE" w14:textId="77777777" w:rsidR="000C3672" w:rsidRDefault="00000000">
      <w:r>
        <w:t>#include&lt;math.h&gt;</w:t>
      </w:r>
    </w:p>
    <w:p w14:paraId="296802D4" w14:textId="77777777" w:rsidR="000C3672" w:rsidRDefault="00000000">
      <w:r>
        <w:t>#include &lt;GL/</w:t>
      </w:r>
      <w:proofErr w:type="spellStart"/>
      <w:r>
        <w:t>glut.h</w:t>
      </w:r>
      <w:proofErr w:type="spellEnd"/>
      <w:r>
        <w:t xml:space="preserve">&gt; </w:t>
      </w:r>
    </w:p>
    <w:p w14:paraId="16415915" w14:textId="77777777" w:rsidR="000C3672" w:rsidRDefault="000C3672"/>
    <w:p w14:paraId="64033AD7" w14:textId="77777777" w:rsidR="000C3672" w:rsidRDefault="00000000">
      <w:r>
        <w:t xml:space="preserve">void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 {</w:t>
      </w:r>
    </w:p>
    <w:p w14:paraId="6AF53D7E" w14:textId="77777777" w:rsidR="000C3672" w:rsidRDefault="00000000">
      <w:r>
        <w:br/>
      </w:r>
    </w:p>
    <w:p w14:paraId="5D45007C" w14:textId="77777777" w:rsidR="000C3672" w:rsidRDefault="00000000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3B307CAC" w14:textId="77777777" w:rsidR="000C3672" w:rsidRDefault="000C3672"/>
    <w:p w14:paraId="4E2BB457" w14:textId="77777777" w:rsidR="000C3672" w:rsidRDefault="00000000">
      <w:r>
        <w:t>}</w:t>
      </w:r>
    </w:p>
    <w:p w14:paraId="7DB24FFC" w14:textId="77777777" w:rsidR="000C3672" w:rsidRDefault="00000000">
      <w:r>
        <w:br/>
      </w:r>
    </w:p>
    <w:p w14:paraId="3CB36358" w14:textId="77777777" w:rsidR="000C3672" w:rsidRDefault="00000000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8F6F6EB" w14:textId="77777777" w:rsidR="000C3672" w:rsidRDefault="00000000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456B67F1" w14:textId="77777777" w:rsidR="000C3672" w:rsidRDefault="00000000">
      <w:r>
        <w:t xml:space="preserve">   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14:paraId="447F68D5" w14:textId="77777777" w:rsidR="000C3672" w:rsidRDefault="00000000">
      <w:r>
        <w:t xml:space="preserve">    </w:t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7.5);</w:t>
      </w:r>
    </w:p>
    <w:p w14:paraId="66E59CE0" w14:textId="77777777" w:rsidR="000C3672" w:rsidRDefault="000C3672"/>
    <w:p w14:paraId="11C033FD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159738FE" w14:textId="77777777" w:rsidR="000C3672" w:rsidRDefault="000C3672"/>
    <w:p w14:paraId="65723812" w14:textId="77777777" w:rsidR="000C3672" w:rsidRDefault="00000000">
      <w:r>
        <w:t>    glColor3</w:t>
      </w:r>
      <w:proofErr w:type="gramStart"/>
      <w:r>
        <w:t>f(</w:t>
      </w:r>
      <w:proofErr w:type="gramEnd"/>
      <w:r>
        <w:t>0.0f, 1.0f, 0.0f);</w:t>
      </w:r>
    </w:p>
    <w:p w14:paraId="69DDF589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0.2f);</w:t>
      </w:r>
    </w:p>
    <w:p w14:paraId="0321714C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0.1f);</w:t>
      </w:r>
    </w:p>
    <w:p w14:paraId="350432FF" w14:textId="77777777" w:rsidR="000C3672" w:rsidRDefault="000C3672"/>
    <w:p w14:paraId="7D2537ED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0.1f);</w:t>
      </w:r>
    </w:p>
    <w:p w14:paraId="17DF8765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0.1f);</w:t>
      </w:r>
    </w:p>
    <w:p w14:paraId="7559F0C0" w14:textId="77777777" w:rsidR="000C3672" w:rsidRDefault="000C3672"/>
    <w:p w14:paraId="1675E565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0.1f);</w:t>
      </w:r>
    </w:p>
    <w:p w14:paraId="43EE200B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0.2f);</w:t>
      </w:r>
    </w:p>
    <w:p w14:paraId="2150235C" w14:textId="77777777" w:rsidR="000C3672" w:rsidRDefault="000C3672"/>
    <w:p w14:paraId="1A694057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0.2f);</w:t>
      </w:r>
    </w:p>
    <w:p w14:paraId="52D5FAC2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0.2f);</w:t>
      </w:r>
    </w:p>
    <w:p w14:paraId="7601C44F" w14:textId="77777777" w:rsidR="000C3672" w:rsidRDefault="00000000">
      <w:r>
        <w:br/>
      </w:r>
    </w:p>
    <w:p w14:paraId="3CD4F0C1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5024DEE0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31870B25" w14:textId="77777777" w:rsidR="000C3672" w:rsidRDefault="00000000">
      <w:r>
        <w:t>    glColor4</w:t>
      </w:r>
      <w:proofErr w:type="gramStart"/>
      <w:r>
        <w:t>f(</w:t>
      </w:r>
      <w:proofErr w:type="gramEnd"/>
      <w:r>
        <w:t>1.0f, 1.0f, 0.0f, 0.0f);</w:t>
      </w:r>
    </w:p>
    <w:p w14:paraId="24C36721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-0.12f, 0.15f);</w:t>
      </w:r>
    </w:p>
    <w:p w14:paraId="77582AE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0.19f);</w:t>
      </w:r>
    </w:p>
    <w:p w14:paraId="0C732941" w14:textId="77777777" w:rsidR="000C3672" w:rsidRDefault="000C3672"/>
    <w:p w14:paraId="390258CA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0.19f);</w:t>
      </w:r>
    </w:p>
    <w:p w14:paraId="2A14FD60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0.12f, 0.15f);</w:t>
      </w:r>
    </w:p>
    <w:p w14:paraId="02490400" w14:textId="77777777" w:rsidR="000C3672" w:rsidRDefault="000C3672"/>
    <w:p w14:paraId="462B295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0.12f, 0.15f);</w:t>
      </w:r>
    </w:p>
    <w:p w14:paraId="00DE21C4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0.11f);</w:t>
      </w:r>
    </w:p>
    <w:p w14:paraId="64C20BEE" w14:textId="77777777" w:rsidR="000C3672" w:rsidRDefault="000C3672"/>
    <w:p w14:paraId="03509E5B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0.11f);</w:t>
      </w:r>
    </w:p>
    <w:p w14:paraId="46D7AF6C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-0.12f, 0.15f);</w:t>
      </w:r>
    </w:p>
    <w:p w14:paraId="5B719C13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307D6D94" w14:textId="77777777" w:rsidR="000C3672" w:rsidRDefault="000C3672"/>
    <w:p w14:paraId="56E19716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276E1C68" w14:textId="77777777" w:rsidR="000C3672" w:rsidRDefault="000C3672"/>
    <w:p w14:paraId="46448D75" w14:textId="77777777" w:rsidR="000C3672" w:rsidRDefault="00000000">
      <w:r>
        <w:t xml:space="preserve">    float </w:t>
      </w:r>
      <w:proofErr w:type="spellStart"/>
      <w:r>
        <w:t>xOffset</w:t>
      </w:r>
      <w:proofErr w:type="spellEnd"/>
      <w:r>
        <w:t xml:space="preserve"> = 0.</w:t>
      </w:r>
      <w:proofErr w:type="gramStart"/>
      <w:r>
        <w:t>0f;</w:t>
      </w:r>
      <w:proofErr w:type="gramEnd"/>
    </w:p>
    <w:p w14:paraId="4EF3ACE0" w14:textId="77777777" w:rsidR="000C3672" w:rsidRDefault="00000000">
      <w:r>
        <w:t xml:space="preserve">    float </w:t>
      </w:r>
      <w:proofErr w:type="spellStart"/>
      <w:r>
        <w:t>yOffset</w:t>
      </w:r>
      <w:proofErr w:type="spellEnd"/>
      <w:r>
        <w:t xml:space="preserve"> = 0.</w:t>
      </w:r>
      <w:proofErr w:type="gramStart"/>
      <w:r>
        <w:t>15f;</w:t>
      </w:r>
      <w:proofErr w:type="gramEnd"/>
    </w:p>
    <w:p w14:paraId="753BF260" w14:textId="77777777" w:rsidR="000C3672" w:rsidRDefault="000C3672"/>
    <w:p w14:paraId="17CE4763" w14:textId="77777777" w:rsidR="000C3672" w:rsidRDefault="00000000">
      <w:r>
        <w:t xml:space="preserve">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300; </w:t>
      </w:r>
      <w:proofErr w:type="spellStart"/>
      <w:r>
        <w:t>i</w:t>
      </w:r>
      <w:proofErr w:type="spellEnd"/>
      <w:r>
        <w:t>++)</w:t>
      </w:r>
    </w:p>
    <w:p w14:paraId="5F9553D7" w14:textId="77777777" w:rsidR="000C3672" w:rsidRDefault="00000000">
      <w:r>
        <w:t>    {</w:t>
      </w:r>
    </w:p>
    <w:p w14:paraId="7EBE45C1" w14:textId="77777777" w:rsidR="000C3672" w:rsidRDefault="00000000">
      <w:r>
        <w:t>        glColor3</w:t>
      </w:r>
      <w:proofErr w:type="gramStart"/>
      <w:r>
        <w:t>f(</w:t>
      </w:r>
      <w:proofErr w:type="gramEnd"/>
      <w:r>
        <w:t>0.5f, 0.5f, 0.5f);</w:t>
      </w:r>
    </w:p>
    <w:p w14:paraId="6486F778" w14:textId="77777777" w:rsidR="000C3672" w:rsidRDefault="000C3672"/>
    <w:p w14:paraId="28D0A843" w14:textId="77777777" w:rsidR="000C3672" w:rsidRDefault="00000000">
      <w:r>
        <w:t xml:space="preserve">        float pi = </w:t>
      </w:r>
      <w:proofErr w:type="gramStart"/>
      <w:r>
        <w:t>3.1416;</w:t>
      </w:r>
      <w:proofErr w:type="gramEnd"/>
    </w:p>
    <w:p w14:paraId="67D3DADE" w14:textId="77777777" w:rsidR="000C3672" w:rsidRDefault="00000000">
      <w:r>
        <w:t>        float a = (</w:t>
      </w:r>
      <w:proofErr w:type="spellStart"/>
      <w:r>
        <w:t>i</w:t>
      </w:r>
      <w:proofErr w:type="spellEnd"/>
      <w:r>
        <w:t xml:space="preserve"> * 2 * pi) / </w:t>
      </w:r>
      <w:proofErr w:type="gramStart"/>
      <w:r>
        <w:t>300;</w:t>
      </w:r>
      <w:proofErr w:type="gramEnd"/>
    </w:p>
    <w:p w14:paraId="45807042" w14:textId="77777777" w:rsidR="000C3672" w:rsidRDefault="00000000">
      <w:r>
        <w:t xml:space="preserve">        float r = </w:t>
      </w:r>
      <w:proofErr w:type="gramStart"/>
      <w:r>
        <w:t>0.02;</w:t>
      </w:r>
      <w:proofErr w:type="gramEnd"/>
    </w:p>
    <w:p w14:paraId="6B5F663F" w14:textId="77777777" w:rsidR="000C3672" w:rsidRDefault="00000000">
      <w:r>
        <w:t xml:space="preserve">        float x = r * cos(a) + </w:t>
      </w:r>
      <w:proofErr w:type="spellStart"/>
      <w:proofErr w:type="gramStart"/>
      <w:r>
        <w:t>xOffset</w:t>
      </w:r>
      <w:proofErr w:type="spellEnd"/>
      <w:r>
        <w:t>;</w:t>
      </w:r>
      <w:proofErr w:type="gramEnd"/>
    </w:p>
    <w:p w14:paraId="45E269A9" w14:textId="77777777" w:rsidR="000C3672" w:rsidRDefault="00000000">
      <w:r>
        <w:t xml:space="preserve">        float y = r * sin(a) + </w:t>
      </w:r>
      <w:proofErr w:type="spellStart"/>
      <w:proofErr w:type="gramStart"/>
      <w:r>
        <w:t>yOffset</w:t>
      </w:r>
      <w:proofErr w:type="spellEnd"/>
      <w:r>
        <w:t>;</w:t>
      </w:r>
      <w:proofErr w:type="gramEnd"/>
    </w:p>
    <w:p w14:paraId="19FC4C18" w14:textId="77777777" w:rsidR="000C3672" w:rsidRDefault="00000000">
      <w:r>
        <w:t>        glVertex2</w:t>
      </w:r>
      <w:proofErr w:type="gramStart"/>
      <w:r>
        <w:t>f(</w:t>
      </w:r>
      <w:proofErr w:type="gramEnd"/>
      <w:r>
        <w:t>x, y);</w:t>
      </w:r>
    </w:p>
    <w:p w14:paraId="7EFFE412" w14:textId="77777777" w:rsidR="000C3672" w:rsidRDefault="00000000">
      <w:r>
        <w:t>    }</w:t>
      </w:r>
    </w:p>
    <w:p w14:paraId="39DD7EF3" w14:textId="77777777" w:rsidR="000C3672" w:rsidRDefault="00000000">
      <w:r>
        <w:br/>
      </w:r>
      <w:r>
        <w:br/>
      </w:r>
      <w:r>
        <w:lastRenderedPageBreak/>
        <w:br/>
      </w:r>
    </w:p>
    <w:p w14:paraId="015C0639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4267794C" w14:textId="77777777" w:rsidR="000C3672" w:rsidRDefault="00000000">
      <w:r>
        <w:t xml:space="preserve">   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14:paraId="16A5221E" w14:textId="77777777" w:rsidR="000C3672" w:rsidRDefault="000C3672"/>
    <w:p w14:paraId="581A9F1B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1056B038" w14:textId="77777777" w:rsidR="000C3672" w:rsidRDefault="00000000">
      <w:r>
        <w:br/>
      </w:r>
      <w:r>
        <w:br/>
      </w:r>
    </w:p>
    <w:p w14:paraId="68B30CEA" w14:textId="77777777" w:rsidR="000C3672" w:rsidRDefault="00000000">
      <w:r>
        <w:t>}</w:t>
      </w:r>
    </w:p>
    <w:p w14:paraId="38034C2B" w14:textId="77777777" w:rsidR="000C3672" w:rsidRDefault="00000000">
      <w:r>
        <w:br/>
      </w:r>
    </w:p>
    <w:p w14:paraId="718DDB52" w14:textId="77777777" w:rsidR="000C3672" w:rsidRDefault="00000000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6A23C07D" w14:textId="77777777" w:rsidR="000C3672" w:rsidRDefault="000C3672"/>
    <w:p w14:paraId="789C643B" w14:textId="77777777" w:rsidR="000C3672" w:rsidRDefault="00000000">
      <w:r>
        <w:t xml:space="preserve">   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22BE300F" w14:textId="77777777" w:rsidR="000C3672" w:rsidRDefault="000C3672"/>
    <w:p w14:paraId="75467667" w14:textId="77777777" w:rsidR="000C3672" w:rsidRDefault="00000000">
      <w:r>
        <w:t xml:space="preserve">   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"Vertex, Primitive &amp; Color");</w:t>
      </w:r>
    </w:p>
    <w:p w14:paraId="2B394E25" w14:textId="77777777" w:rsidR="000C3672" w:rsidRDefault="000C3672"/>
    <w:p w14:paraId="5077BDAD" w14:textId="77777777" w:rsidR="000C3672" w:rsidRDefault="00000000">
      <w:r>
        <w:t xml:space="preserve">   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</w:t>
      </w:r>
    </w:p>
    <w:p w14:paraId="1CB486B1" w14:textId="77777777" w:rsidR="000C3672" w:rsidRDefault="000C3672"/>
    <w:p w14:paraId="549FFCE8" w14:textId="77777777" w:rsidR="000C3672" w:rsidRDefault="00000000">
      <w:r>
        <w:t xml:space="preserve">   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18B62A7F" w14:textId="77777777" w:rsidR="000C3672" w:rsidRDefault="000C3672"/>
    <w:p w14:paraId="1F89184A" w14:textId="77777777" w:rsidR="000C3672" w:rsidRDefault="00000000">
      <w:r>
        <w:t xml:space="preserve">   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);</w:t>
      </w:r>
    </w:p>
    <w:p w14:paraId="697593AA" w14:textId="77777777" w:rsidR="000C3672" w:rsidRDefault="000C3672"/>
    <w:p w14:paraId="5EAED738" w14:textId="77777777" w:rsidR="000C3672" w:rsidRDefault="00000000">
      <w:r>
        <w:t xml:space="preserve">    </w:t>
      </w:r>
      <w:proofErr w:type="gramStart"/>
      <w:r>
        <w:t>glutMainLoop(</w:t>
      </w:r>
      <w:proofErr w:type="gramEnd"/>
      <w:r>
        <w:t>);</w:t>
      </w:r>
    </w:p>
    <w:p w14:paraId="74835FD9" w14:textId="77777777" w:rsidR="000C3672" w:rsidRDefault="000C3672"/>
    <w:p w14:paraId="6F01063C" w14:textId="77777777" w:rsidR="000C3672" w:rsidRDefault="00000000">
      <w:r>
        <w:t xml:space="preserve">    return </w:t>
      </w:r>
      <w:proofErr w:type="gramStart"/>
      <w:r>
        <w:t>0;</w:t>
      </w:r>
      <w:proofErr w:type="gramEnd"/>
    </w:p>
    <w:p w14:paraId="15591620" w14:textId="77777777" w:rsidR="000C3672" w:rsidRDefault="000C3672"/>
    <w:p w14:paraId="15B27383" w14:textId="77777777" w:rsidR="000C3672" w:rsidRDefault="00000000">
      <w:r>
        <w:t>}</w:t>
      </w:r>
    </w:p>
    <w:p w14:paraId="7A0630AB" w14:textId="77777777" w:rsidR="000C3672" w:rsidRDefault="00000000">
      <w:r>
        <w:t>Output:</w:t>
      </w:r>
    </w:p>
    <w:p w14:paraId="5A860648" w14:textId="53821197" w:rsidR="000C3672" w:rsidRDefault="003103AE">
      <w:r w:rsidRPr="003103AE">
        <w:lastRenderedPageBreak/>
        <w:drawing>
          <wp:inline distT="0" distB="0" distL="0" distR="0" wp14:anchorId="3FE9AC6A" wp14:editId="02884131">
            <wp:extent cx="3143689" cy="1047896"/>
            <wp:effectExtent l="0" t="0" r="0" b="0"/>
            <wp:docPr id="1061878292" name="Picture 1" descr="A yellow and green rectangle with a grey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78292" name="Picture 1" descr="A yellow and green rectangle with a grey circ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E33A" w14:textId="77777777" w:rsidR="000C3672" w:rsidRDefault="00000000">
      <w:r>
        <w:t>3.Bangladesh</w:t>
      </w:r>
    </w:p>
    <w:p w14:paraId="77391790" w14:textId="77777777" w:rsidR="000C3672" w:rsidRDefault="00000000">
      <w:r>
        <w:rPr>
          <w:noProof/>
        </w:rPr>
        <w:drawing>
          <wp:inline distT="0" distB="0" distL="0" distR="0" wp14:anchorId="663B8677" wp14:editId="14A27307">
            <wp:extent cx="5943600" cy="3566160"/>
            <wp:effectExtent l="0" t="0" r="0" b="0"/>
            <wp:docPr id="1974288822" name="Picture 4" descr="Bangladesh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49D3F0" w14:textId="77777777" w:rsidR="000C3672" w:rsidRDefault="00000000">
      <w:r>
        <w:t>Graph:</w:t>
      </w:r>
    </w:p>
    <w:p w14:paraId="7F549C4A" w14:textId="77777777" w:rsidR="000C3672" w:rsidRDefault="00000000">
      <w:r>
        <w:rPr>
          <w:noProof/>
        </w:rPr>
        <w:lastRenderedPageBreak/>
        <w:drawing>
          <wp:inline distT="0" distB="0" distL="0" distR="0" wp14:anchorId="37238752" wp14:editId="690B1BF8">
            <wp:extent cx="5943600" cy="3056253"/>
            <wp:effectExtent l="0" t="0" r="0" b="0"/>
            <wp:docPr id="464205443" name="Picture 1" descr="A screen 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6913C59" w14:textId="77777777" w:rsidR="00071F94" w:rsidRPr="00071F94" w:rsidRDefault="00000000" w:rsidP="00071F94">
      <w:r>
        <w:t>Code:</w:t>
      </w:r>
      <w:r>
        <w:rPr>
          <w:rFonts w:ascii="Consolas" w:hAnsi="Consolas"/>
          <w:color w:val="C586C0"/>
          <w:sz w:val="21"/>
          <w:szCs w:val="21"/>
        </w:rPr>
        <w:t xml:space="preserve"> </w:t>
      </w:r>
      <w:r w:rsidR="00071F94" w:rsidRPr="00071F94">
        <w:t>#include &lt;</w:t>
      </w:r>
      <w:proofErr w:type="spellStart"/>
      <w:r w:rsidR="00071F94" w:rsidRPr="00071F94">
        <w:t>windows.h</w:t>
      </w:r>
      <w:proofErr w:type="spellEnd"/>
      <w:r w:rsidR="00071F94" w:rsidRPr="00071F94">
        <w:t xml:space="preserve">&gt; </w:t>
      </w:r>
    </w:p>
    <w:p w14:paraId="2CC4E22C" w14:textId="77777777" w:rsidR="00071F94" w:rsidRPr="00071F94" w:rsidRDefault="00071F94" w:rsidP="00071F94">
      <w:r w:rsidRPr="00071F94">
        <w:t>#include&lt;math.h&gt;</w:t>
      </w:r>
    </w:p>
    <w:p w14:paraId="18258289" w14:textId="77777777" w:rsidR="00071F94" w:rsidRPr="00071F94" w:rsidRDefault="00071F94" w:rsidP="00071F94">
      <w:r w:rsidRPr="00071F94">
        <w:t>#include &lt;GL/</w:t>
      </w:r>
      <w:proofErr w:type="spellStart"/>
      <w:r w:rsidRPr="00071F94">
        <w:t>glut.h</w:t>
      </w:r>
      <w:proofErr w:type="spellEnd"/>
      <w:r w:rsidRPr="00071F94">
        <w:t xml:space="preserve">&gt; </w:t>
      </w:r>
    </w:p>
    <w:p w14:paraId="720D7F5C" w14:textId="77777777" w:rsidR="00071F94" w:rsidRPr="00071F94" w:rsidRDefault="00071F94" w:rsidP="00071F94"/>
    <w:p w14:paraId="0ADBD21A" w14:textId="77777777" w:rsidR="00071F94" w:rsidRPr="00071F94" w:rsidRDefault="00071F94" w:rsidP="00071F94">
      <w:r w:rsidRPr="00071F94">
        <w:t xml:space="preserve">void </w:t>
      </w:r>
      <w:proofErr w:type="spellStart"/>
      <w:proofErr w:type="gramStart"/>
      <w:r w:rsidRPr="00071F94">
        <w:t>initGL</w:t>
      </w:r>
      <w:proofErr w:type="spellEnd"/>
      <w:r w:rsidRPr="00071F94">
        <w:t>(</w:t>
      </w:r>
      <w:proofErr w:type="gramEnd"/>
      <w:r w:rsidRPr="00071F94">
        <w:t>) {</w:t>
      </w:r>
    </w:p>
    <w:p w14:paraId="2E17F5A8" w14:textId="77777777" w:rsidR="00071F94" w:rsidRPr="00071F94" w:rsidRDefault="00071F94" w:rsidP="00071F94"/>
    <w:p w14:paraId="6837E913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glClearColor</w:t>
      </w:r>
      <w:proofErr w:type="spellEnd"/>
      <w:r w:rsidRPr="00071F94">
        <w:t>(</w:t>
      </w:r>
      <w:proofErr w:type="gramEnd"/>
      <w:r w:rsidRPr="00071F94">
        <w:t>0.0f, 0.0f, 0.0f, 0.0f);</w:t>
      </w:r>
    </w:p>
    <w:p w14:paraId="43F55CD6" w14:textId="77777777" w:rsidR="00071F94" w:rsidRPr="00071F94" w:rsidRDefault="00071F94" w:rsidP="00071F94"/>
    <w:p w14:paraId="36F75CE7" w14:textId="77777777" w:rsidR="00071F94" w:rsidRPr="00071F94" w:rsidRDefault="00071F94" w:rsidP="00071F94">
      <w:r w:rsidRPr="00071F94">
        <w:t>}</w:t>
      </w:r>
    </w:p>
    <w:p w14:paraId="4AB3D79E" w14:textId="77777777" w:rsidR="00071F94" w:rsidRPr="00071F94" w:rsidRDefault="00071F94" w:rsidP="00071F94"/>
    <w:p w14:paraId="7063B019" w14:textId="77777777" w:rsidR="00071F94" w:rsidRPr="00071F94" w:rsidRDefault="00071F94" w:rsidP="00071F94">
      <w:r w:rsidRPr="00071F94">
        <w:t xml:space="preserve">void </w:t>
      </w:r>
      <w:proofErr w:type="gramStart"/>
      <w:r w:rsidRPr="00071F94">
        <w:t>display(</w:t>
      </w:r>
      <w:proofErr w:type="gramEnd"/>
      <w:r w:rsidRPr="00071F94">
        <w:t>) {</w:t>
      </w:r>
    </w:p>
    <w:p w14:paraId="3B6797E8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glClearColor</w:t>
      </w:r>
      <w:proofErr w:type="spellEnd"/>
      <w:r w:rsidRPr="00071F94">
        <w:t>(</w:t>
      </w:r>
      <w:proofErr w:type="gramEnd"/>
      <w:r w:rsidRPr="00071F94">
        <w:t>0.0f, 0.0f, 0.0f, 0.0f);</w:t>
      </w:r>
    </w:p>
    <w:p w14:paraId="103B7D9F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glClear</w:t>
      </w:r>
      <w:proofErr w:type="spellEnd"/>
      <w:r w:rsidRPr="00071F94">
        <w:t>(</w:t>
      </w:r>
      <w:proofErr w:type="gramEnd"/>
      <w:r w:rsidRPr="00071F94">
        <w:t>GL_COLOR_BUFFER_BIT);</w:t>
      </w:r>
    </w:p>
    <w:p w14:paraId="554EE42C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glLineWidth</w:t>
      </w:r>
      <w:proofErr w:type="spellEnd"/>
      <w:r w:rsidRPr="00071F94">
        <w:t>(</w:t>
      </w:r>
      <w:proofErr w:type="gramEnd"/>
      <w:r w:rsidRPr="00071F94">
        <w:t>7.5);</w:t>
      </w:r>
    </w:p>
    <w:p w14:paraId="4E945AA7" w14:textId="77777777" w:rsidR="00071F94" w:rsidRPr="00071F94" w:rsidRDefault="00071F94" w:rsidP="00071F94"/>
    <w:p w14:paraId="2C669D60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glBegin</w:t>
      </w:r>
      <w:proofErr w:type="spellEnd"/>
      <w:r w:rsidRPr="00071F94">
        <w:t>(</w:t>
      </w:r>
      <w:proofErr w:type="gramEnd"/>
      <w:r w:rsidRPr="00071F94">
        <w:t>GL_POLYGON);</w:t>
      </w:r>
    </w:p>
    <w:p w14:paraId="77B02425" w14:textId="77777777" w:rsidR="00071F94" w:rsidRPr="00071F94" w:rsidRDefault="00071F94" w:rsidP="00071F94"/>
    <w:p w14:paraId="3B678917" w14:textId="77777777" w:rsidR="00071F94" w:rsidRPr="00071F94" w:rsidRDefault="00071F94" w:rsidP="00071F94">
      <w:r w:rsidRPr="00071F94">
        <w:t>    glColor3</w:t>
      </w:r>
      <w:proofErr w:type="gramStart"/>
      <w:r w:rsidRPr="00071F94">
        <w:t>f(</w:t>
      </w:r>
      <w:proofErr w:type="gramEnd"/>
      <w:r w:rsidRPr="00071F94">
        <w:t>0.0f, 1.0f, 0.0f);</w:t>
      </w:r>
    </w:p>
    <w:p w14:paraId="0E0315B2" w14:textId="77777777" w:rsidR="00071F94" w:rsidRPr="00071F94" w:rsidRDefault="00071F94" w:rsidP="00071F94">
      <w:r w:rsidRPr="00071F94">
        <w:lastRenderedPageBreak/>
        <w:t>    glVertex2</w:t>
      </w:r>
      <w:proofErr w:type="gramStart"/>
      <w:r w:rsidRPr="00071F94">
        <w:t>f(</w:t>
      </w:r>
      <w:proofErr w:type="gramEnd"/>
      <w:r w:rsidRPr="00071F94">
        <w:t>-0.14f, 0.2f);</w:t>
      </w:r>
    </w:p>
    <w:p w14:paraId="2763F514" w14:textId="77777777" w:rsidR="00071F94" w:rsidRPr="00071F94" w:rsidRDefault="00071F94" w:rsidP="00071F94">
      <w:r w:rsidRPr="00071F94">
        <w:t>    glVertex2</w:t>
      </w:r>
      <w:proofErr w:type="gramStart"/>
      <w:r w:rsidRPr="00071F94">
        <w:t>f(</w:t>
      </w:r>
      <w:proofErr w:type="gramEnd"/>
      <w:r w:rsidRPr="00071F94">
        <w:t>-0.14f, 0.1f);</w:t>
      </w:r>
    </w:p>
    <w:p w14:paraId="40BDC892" w14:textId="77777777" w:rsidR="00071F94" w:rsidRPr="00071F94" w:rsidRDefault="00071F94" w:rsidP="00071F94"/>
    <w:p w14:paraId="4BC46DBE" w14:textId="77777777" w:rsidR="00071F94" w:rsidRPr="00071F94" w:rsidRDefault="00071F94" w:rsidP="00071F94">
      <w:r w:rsidRPr="00071F94">
        <w:t>    glVertex2</w:t>
      </w:r>
      <w:proofErr w:type="gramStart"/>
      <w:r w:rsidRPr="00071F94">
        <w:t>f(</w:t>
      </w:r>
      <w:proofErr w:type="gramEnd"/>
      <w:r w:rsidRPr="00071F94">
        <w:t>-0.14f, 0.1f);</w:t>
      </w:r>
    </w:p>
    <w:p w14:paraId="49B2F0A8" w14:textId="77777777" w:rsidR="00071F94" w:rsidRPr="00071F94" w:rsidRDefault="00071F94" w:rsidP="00071F94">
      <w:r w:rsidRPr="00071F94">
        <w:t>    glVertex2</w:t>
      </w:r>
      <w:proofErr w:type="gramStart"/>
      <w:r w:rsidRPr="00071F94">
        <w:t>f(</w:t>
      </w:r>
      <w:proofErr w:type="gramEnd"/>
      <w:r w:rsidRPr="00071F94">
        <w:t>0.14f, 0.1f);</w:t>
      </w:r>
    </w:p>
    <w:p w14:paraId="70C746AD" w14:textId="77777777" w:rsidR="00071F94" w:rsidRPr="00071F94" w:rsidRDefault="00071F94" w:rsidP="00071F94"/>
    <w:p w14:paraId="27EF5F66" w14:textId="77777777" w:rsidR="00071F94" w:rsidRPr="00071F94" w:rsidRDefault="00071F94" w:rsidP="00071F94">
      <w:r w:rsidRPr="00071F94">
        <w:t>    glVertex2</w:t>
      </w:r>
      <w:proofErr w:type="gramStart"/>
      <w:r w:rsidRPr="00071F94">
        <w:t>f(</w:t>
      </w:r>
      <w:proofErr w:type="gramEnd"/>
      <w:r w:rsidRPr="00071F94">
        <w:t>0.14f, 0.1f);</w:t>
      </w:r>
    </w:p>
    <w:p w14:paraId="252B8BF8" w14:textId="77777777" w:rsidR="00071F94" w:rsidRPr="00071F94" w:rsidRDefault="00071F94" w:rsidP="00071F94">
      <w:r w:rsidRPr="00071F94">
        <w:t>    glVertex2</w:t>
      </w:r>
      <w:proofErr w:type="gramStart"/>
      <w:r w:rsidRPr="00071F94">
        <w:t>f(</w:t>
      </w:r>
      <w:proofErr w:type="gramEnd"/>
      <w:r w:rsidRPr="00071F94">
        <w:t>0.14f, 0.2f);</w:t>
      </w:r>
    </w:p>
    <w:p w14:paraId="12A5809D" w14:textId="77777777" w:rsidR="00071F94" w:rsidRPr="00071F94" w:rsidRDefault="00071F94" w:rsidP="00071F94"/>
    <w:p w14:paraId="7243C081" w14:textId="77777777" w:rsidR="00071F94" w:rsidRPr="00071F94" w:rsidRDefault="00071F94" w:rsidP="00071F94">
      <w:r w:rsidRPr="00071F94">
        <w:t>    glVertex2</w:t>
      </w:r>
      <w:proofErr w:type="gramStart"/>
      <w:r w:rsidRPr="00071F94">
        <w:t>f(</w:t>
      </w:r>
      <w:proofErr w:type="gramEnd"/>
      <w:r w:rsidRPr="00071F94">
        <w:t>0.14f, 0.2f);</w:t>
      </w:r>
    </w:p>
    <w:p w14:paraId="2C3CFAEB" w14:textId="77777777" w:rsidR="00071F94" w:rsidRPr="00071F94" w:rsidRDefault="00071F94" w:rsidP="00071F94">
      <w:r w:rsidRPr="00071F94">
        <w:t>    glVertex2</w:t>
      </w:r>
      <w:proofErr w:type="gramStart"/>
      <w:r w:rsidRPr="00071F94">
        <w:t>f(</w:t>
      </w:r>
      <w:proofErr w:type="gramEnd"/>
      <w:r w:rsidRPr="00071F94">
        <w:t>-0.14f, 0.2f);</w:t>
      </w:r>
    </w:p>
    <w:p w14:paraId="3A72CC22" w14:textId="77777777" w:rsidR="00071F94" w:rsidRPr="00071F94" w:rsidRDefault="00071F94" w:rsidP="00071F94"/>
    <w:p w14:paraId="610E081F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glEnd</w:t>
      </w:r>
      <w:proofErr w:type="spellEnd"/>
      <w:r w:rsidRPr="00071F94">
        <w:t>(</w:t>
      </w:r>
      <w:proofErr w:type="gramEnd"/>
      <w:r w:rsidRPr="00071F94">
        <w:t>);</w:t>
      </w:r>
    </w:p>
    <w:p w14:paraId="725A69F2" w14:textId="77777777" w:rsidR="00071F94" w:rsidRPr="00071F94" w:rsidRDefault="00071F94" w:rsidP="00071F94"/>
    <w:p w14:paraId="119F5D35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glBegin</w:t>
      </w:r>
      <w:proofErr w:type="spellEnd"/>
      <w:r w:rsidRPr="00071F94">
        <w:t>(</w:t>
      </w:r>
      <w:proofErr w:type="gramEnd"/>
      <w:r w:rsidRPr="00071F94">
        <w:t>GL_POLYGON);</w:t>
      </w:r>
    </w:p>
    <w:p w14:paraId="29C76A23" w14:textId="77777777" w:rsidR="00071F94" w:rsidRPr="00071F94" w:rsidRDefault="00071F94" w:rsidP="00071F94"/>
    <w:p w14:paraId="623F76D0" w14:textId="77777777" w:rsidR="00071F94" w:rsidRPr="00071F94" w:rsidRDefault="00071F94" w:rsidP="00071F94">
      <w:r w:rsidRPr="00071F94">
        <w:t xml:space="preserve">    float </w:t>
      </w:r>
      <w:proofErr w:type="spellStart"/>
      <w:r w:rsidRPr="00071F94">
        <w:t>xOffset</w:t>
      </w:r>
      <w:proofErr w:type="spellEnd"/>
      <w:r w:rsidRPr="00071F94">
        <w:t xml:space="preserve"> = 0.</w:t>
      </w:r>
      <w:proofErr w:type="gramStart"/>
      <w:r w:rsidRPr="00071F94">
        <w:t>0f;</w:t>
      </w:r>
      <w:proofErr w:type="gramEnd"/>
    </w:p>
    <w:p w14:paraId="37BDE8F2" w14:textId="77777777" w:rsidR="00071F94" w:rsidRPr="00071F94" w:rsidRDefault="00071F94" w:rsidP="00071F94">
      <w:r w:rsidRPr="00071F94">
        <w:t xml:space="preserve">    float </w:t>
      </w:r>
      <w:proofErr w:type="spellStart"/>
      <w:r w:rsidRPr="00071F94">
        <w:t>yOffset</w:t>
      </w:r>
      <w:proofErr w:type="spellEnd"/>
      <w:r w:rsidRPr="00071F94">
        <w:t xml:space="preserve"> = 0.</w:t>
      </w:r>
      <w:proofErr w:type="gramStart"/>
      <w:r w:rsidRPr="00071F94">
        <w:t>15f;</w:t>
      </w:r>
      <w:proofErr w:type="gramEnd"/>
    </w:p>
    <w:p w14:paraId="0B9E6E86" w14:textId="77777777" w:rsidR="00071F94" w:rsidRPr="00071F94" w:rsidRDefault="00071F94" w:rsidP="00071F94"/>
    <w:p w14:paraId="5802BFA7" w14:textId="77777777" w:rsidR="00071F94" w:rsidRPr="00071F94" w:rsidRDefault="00071F94" w:rsidP="00071F94">
      <w:r w:rsidRPr="00071F94">
        <w:t xml:space="preserve">    for (int </w:t>
      </w:r>
      <w:proofErr w:type="spellStart"/>
      <w:r w:rsidRPr="00071F94">
        <w:t>i</w:t>
      </w:r>
      <w:proofErr w:type="spellEnd"/>
      <w:r w:rsidRPr="00071F94">
        <w:t xml:space="preserve"> = 0; </w:t>
      </w:r>
      <w:proofErr w:type="spellStart"/>
      <w:r w:rsidRPr="00071F94">
        <w:t>i</w:t>
      </w:r>
      <w:proofErr w:type="spellEnd"/>
      <w:r w:rsidRPr="00071F94">
        <w:t xml:space="preserve"> &lt; 300; </w:t>
      </w:r>
      <w:proofErr w:type="spellStart"/>
      <w:r w:rsidRPr="00071F94">
        <w:t>i</w:t>
      </w:r>
      <w:proofErr w:type="spellEnd"/>
      <w:r w:rsidRPr="00071F94">
        <w:t>++)</w:t>
      </w:r>
    </w:p>
    <w:p w14:paraId="7C7F539D" w14:textId="77777777" w:rsidR="00071F94" w:rsidRPr="00071F94" w:rsidRDefault="00071F94" w:rsidP="00071F94">
      <w:r w:rsidRPr="00071F94">
        <w:t>    {</w:t>
      </w:r>
    </w:p>
    <w:p w14:paraId="3BB7A818" w14:textId="77777777" w:rsidR="00071F94" w:rsidRPr="00071F94" w:rsidRDefault="00071F94" w:rsidP="00071F94">
      <w:r w:rsidRPr="00071F94">
        <w:t>        glColor4</w:t>
      </w:r>
      <w:proofErr w:type="gramStart"/>
      <w:r w:rsidRPr="00071F94">
        <w:t>f(</w:t>
      </w:r>
      <w:proofErr w:type="gramEnd"/>
      <w:r w:rsidRPr="00071F94">
        <w:t>1.0f, 0.0f, 0.0f, 0.0f);</w:t>
      </w:r>
    </w:p>
    <w:p w14:paraId="0FB87684" w14:textId="77777777" w:rsidR="00071F94" w:rsidRPr="00071F94" w:rsidRDefault="00071F94" w:rsidP="00071F94"/>
    <w:p w14:paraId="32A7589B" w14:textId="77777777" w:rsidR="00071F94" w:rsidRPr="00071F94" w:rsidRDefault="00071F94" w:rsidP="00071F94">
      <w:r w:rsidRPr="00071F94">
        <w:t xml:space="preserve">        float pi = </w:t>
      </w:r>
      <w:proofErr w:type="gramStart"/>
      <w:r w:rsidRPr="00071F94">
        <w:t>3.1416;</w:t>
      </w:r>
      <w:proofErr w:type="gramEnd"/>
    </w:p>
    <w:p w14:paraId="58FF040E" w14:textId="77777777" w:rsidR="00071F94" w:rsidRPr="00071F94" w:rsidRDefault="00071F94" w:rsidP="00071F94">
      <w:r w:rsidRPr="00071F94">
        <w:t>        float a = (</w:t>
      </w:r>
      <w:proofErr w:type="spellStart"/>
      <w:r w:rsidRPr="00071F94">
        <w:t>i</w:t>
      </w:r>
      <w:proofErr w:type="spellEnd"/>
      <w:r w:rsidRPr="00071F94">
        <w:t xml:space="preserve"> * 2 * pi) / </w:t>
      </w:r>
      <w:proofErr w:type="gramStart"/>
      <w:r w:rsidRPr="00071F94">
        <w:t>300;</w:t>
      </w:r>
      <w:proofErr w:type="gramEnd"/>
    </w:p>
    <w:p w14:paraId="4A4B6D72" w14:textId="77777777" w:rsidR="00071F94" w:rsidRPr="00071F94" w:rsidRDefault="00071F94" w:rsidP="00071F94">
      <w:r w:rsidRPr="00071F94">
        <w:t xml:space="preserve">        float r = </w:t>
      </w:r>
      <w:proofErr w:type="gramStart"/>
      <w:r w:rsidRPr="00071F94">
        <w:t>0.04;</w:t>
      </w:r>
      <w:proofErr w:type="gramEnd"/>
    </w:p>
    <w:p w14:paraId="4AB27885" w14:textId="77777777" w:rsidR="00071F94" w:rsidRPr="00071F94" w:rsidRDefault="00071F94" w:rsidP="00071F94">
      <w:r w:rsidRPr="00071F94">
        <w:t xml:space="preserve">        float x = r * cos(a) + </w:t>
      </w:r>
      <w:proofErr w:type="spellStart"/>
      <w:proofErr w:type="gramStart"/>
      <w:r w:rsidRPr="00071F94">
        <w:t>xOffset</w:t>
      </w:r>
      <w:proofErr w:type="spellEnd"/>
      <w:r w:rsidRPr="00071F94">
        <w:t>;</w:t>
      </w:r>
      <w:proofErr w:type="gramEnd"/>
    </w:p>
    <w:p w14:paraId="3BC65272" w14:textId="77777777" w:rsidR="00071F94" w:rsidRPr="00071F94" w:rsidRDefault="00071F94" w:rsidP="00071F94">
      <w:r w:rsidRPr="00071F94">
        <w:t xml:space="preserve">        float y = r * sin(a) + </w:t>
      </w:r>
      <w:proofErr w:type="spellStart"/>
      <w:proofErr w:type="gramStart"/>
      <w:r w:rsidRPr="00071F94">
        <w:t>yOffset</w:t>
      </w:r>
      <w:proofErr w:type="spellEnd"/>
      <w:r w:rsidRPr="00071F94">
        <w:t>;</w:t>
      </w:r>
      <w:proofErr w:type="gramEnd"/>
    </w:p>
    <w:p w14:paraId="4255A7DF" w14:textId="77777777" w:rsidR="00071F94" w:rsidRPr="00071F94" w:rsidRDefault="00071F94" w:rsidP="00071F94">
      <w:r w:rsidRPr="00071F94">
        <w:t>        glVertex2</w:t>
      </w:r>
      <w:proofErr w:type="gramStart"/>
      <w:r w:rsidRPr="00071F94">
        <w:t>f(</w:t>
      </w:r>
      <w:proofErr w:type="gramEnd"/>
      <w:r w:rsidRPr="00071F94">
        <w:t>x, y);</w:t>
      </w:r>
    </w:p>
    <w:p w14:paraId="6B15E249" w14:textId="77777777" w:rsidR="00071F94" w:rsidRPr="00071F94" w:rsidRDefault="00071F94" w:rsidP="00071F94">
      <w:r w:rsidRPr="00071F94">
        <w:lastRenderedPageBreak/>
        <w:t>    }</w:t>
      </w:r>
    </w:p>
    <w:p w14:paraId="41970746" w14:textId="77777777" w:rsidR="00071F94" w:rsidRPr="00071F94" w:rsidRDefault="00071F94" w:rsidP="00071F94">
      <w:r w:rsidRPr="00071F94">
        <w:br/>
      </w:r>
      <w:r w:rsidRPr="00071F94">
        <w:br/>
      </w:r>
    </w:p>
    <w:p w14:paraId="59FEF2E7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glEnd</w:t>
      </w:r>
      <w:proofErr w:type="spellEnd"/>
      <w:r w:rsidRPr="00071F94">
        <w:t>(</w:t>
      </w:r>
      <w:proofErr w:type="gramEnd"/>
      <w:r w:rsidRPr="00071F94">
        <w:t>);</w:t>
      </w:r>
    </w:p>
    <w:p w14:paraId="24B96608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glFlush</w:t>
      </w:r>
      <w:proofErr w:type="spellEnd"/>
      <w:r w:rsidRPr="00071F94">
        <w:t>(</w:t>
      </w:r>
      <w:proofErr w:type="gramEnd"/>
      <w:r w:rsidRPr="00071F94">
        <w:t>);</w:t>
      </w:r>
    </w:p>
    <w:p w14:paraId="778BF9C6" w14:textId="77777777" w:rsidR="00071F94" w:rsidRPr="00071F94" w:rsidRDefault="00071F94" w:rsidP="00071F94"/>
    <w:p w14:paraId="4FFA1BF6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glEnd</w:t>
      </w:r>
      <w:proofErr w:type="spellEnd"/>
      <w:r w:rsidRPr="00071F94">
        <w:t>(</w:t>
      </w:r>
      <w:proofErr w:type="gramEnd"/>
      <w:r w:rsidRPr="00071F94">
        <w:t>);</w:t>
      </w:r>
    </w:p>
    <w:p w14:paraId="490F9019" w14:textId="77777777" w:rsidR="00071F94" w:rsidRPr="00071F94" w:rsidRDefault="00071F94" w:rsidP="00071F94">
      <w:r w:rsidRPr="00071F94">
        <w:br/>
      </w:r>
    </w:p>
    <w:p w14:paraId="7517DFDA" w14:textId="77777777" w:rsidR="00071F94" w:rsidRPr="00071F94" w:rsidRDefault="00071F94" w:rsidP="00071F94">
      <w:r w:rsidRPr="00071F94">
        <w:t>}</w:t>
      </w:r>
    </w:p>
    <w:p w14:paraId="2FF3A70E" w14:textId="77777777" w:rsidR="00071F94" w:rsidRPr="00071F94" w:rsidRDefault="00071F94" w:rsidP="00071F94"/>
    <w:p w14:paraId="315C9D7A" w14:textId="77777777" w:rsidR="00071F94" w:rsidRPr="00071F94" w:rsidRDefault="00071F94" w:rsidP="00071F94">
      <w:r w:rsidRPr="00071F94">
        <w:t xml:space="preserve">int </w:t>
      </w:r>
      <w:proofErr w:type="gramStart"/>
      <w:r w:rsidRPr="00071F94">
        <w:t>main(</w:t>
      </w:r>
      <w:proofErr w:type="gramEnd"/>
      <w:r w:rsidRPr="00071F94">
        <w:t xml:space="preserve">int </w:t>
      </w:r>
      <w:proofErr w:type="spellStart"/>
      <w:r w:rsidRPr="00071F94">
        <w:t>argc</w:t>
      </w:r>
      <w:proofErr w:type="spellEnd"/>
      <w:r w:rsidRPr="00071F94">
        <w:t xml:space="preserve">, char** </w:t>
      </w:r>
      <w:proofErr w:type="spellStart"/>
      <w:r w:rsidRPr="00071F94">
        <w:t>argv</w:t>
      </w:r>
      <w:proofErr w:type="spellEnd"/>
      <w:r w:rsidRPr="00071F94">
        <w:t>) {</w:t>
      </w:r>
    </w:p>
    <w:p w14:paraId="49121F8C" w14:textId="77777777" w:rsidR="00071F94" w:rsidRPr="00071F94" w:rsidRDefault="00071F94" w:rsidP="00071F94"/>
    <w:p w14:paraId="5751099C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glutInit</w:t>
      </w:r>
      <w:proofErr w:type="spellEnd"/>
      <w:r w:rsidRPr="00071F94">
        <w:t>(</w:t>
      </w:r>
      <w:proofErr w:type="gramEnd"/>
      <w:r w:rsidRPr="00071F94">
        <w:t>&amp;</w:t>
      </w:r>
      <w:proofErr w:type="spellStart"/>
      <w:r w:rsidRPr="00071F94">
        <w:t>argc</w:t>
      </w:r>
      <w:proofErr w:type="spellEnd"/>
      <w:r w:rsidRPr="00071F94">
        <w:t xml:space="preserve">, </w:t>
      </w:r>
      <w:proofErr w:type="spellStart"/>
      <w:r w:rsidRPr="00071F94">
        <w:t>argv</w:t>
      </w:r>
      <w:proofErr w:type="spellEnd"/>
      <w:r w:rsidRPr="00071F94">
        <w:t>);</w:t>
      </w:r>
    </w:p>
    <w:p w14:paraId="5AEA9803" w14:textId="77777777" w:rsidR="00071F94" w:rsidRPr="00071F94" w:rsidRDefault="00071F94" w:rsidP="00071F94"/>
    <w:p w14:paraId="74D68BF8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glutCreateWindow</w:t>
      </w:r>
      <w:proofErr w:type="spellEnd"/>
      <w:r w:rsidRPr="00071F94">
        <w:t>(</w:t>
      </w:r>
      <w:proofErr w:type="gramEnd"/>
      <w:r w:rsidRPr="00071F94">
        <w:t>"Vertex, Primitive &amp; Color");</w:t>
      </w:r>
    </w:p>
    <w:p w14:paraId="65C4A3F9" w14:textId="77777777" w:rsidR="00071F94" w:rsidRPr="00071F94" w:rsidRDefault="00071F94" w:rsidP="00071F94"/>
    <w:p w14:paraId="43D38377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glutInitWindowSize</w:t>
      </w:r>
      <w:proofErr w:type="spellEnd"/>
      <w:r w:rsidRPr="00071F94">
        <w:t>(</w:t>
      </w:r>
      <w:proofErr w:type="gramEnd"/>
      <w:r w:rsidRPr="00071F94">
        <w:t>320, 320);</w:t>
      </w:r>
    </w:p>
    <w:p w14:paraId="24673750" w14:textId="77777777" w:rsidR="00071F94" w:rsidRPr="00071F94" w:rsidRDefault="00071F94" w:rsidP="00071F94"/>
    <w:p w14:paraId="26C1ABB1" w14:textId="77777777" w:rsidR="00071F94" w:rsidRPr="00071F94" w:rsidRDefault="00071F94" w:rsidP="00071F94">
      <w:r w:rsidRPr="00071F94">
        <w:t xml:space="preserve">    </w:t>
      </w:r>
      <w:proofErr w:type="spellStart"/>
      <w:r w:rsidRPr="00071F94">
        <w:t>glutDisplayFunc</w:t>
      </w:r>
      <w:proofErr w:type="spellEnd"/>
      <w:r w:rsidRPr="00071F94">
        <w:t>(display</w:t>
      </w:r>
      <w:proofErr w:type="gramStart"/>
      <w:r w:rsidRPr="00071F94">
        <w:t>);</w:t>
      </w:r>
      <w:proofErr w:type="gramEnd"/>
    </w:p>
    <w:p w14:paraId="6EE45E8B" w14:textId="77777777" w:rsidR="00071F94" w:rsidRPr="00071F94" w:rsidRDefault="00071F94" w:rsidP="00071F94"/>
    <w:p w14:paraId="4A0BF202" w14:textId="77777777" w:rsidR="00071F94" w:rsidRPr="00071F94" w:rsidRDefault="00071F94" w:rsidP="00071F94">
      <w:r w:rsidRPr="00071F94">
        <w:t xml:space="preserve">    </w:t>
      </w:r>
      <w:proofErr w:type="spellStart"/>
      <w:proofErr w:type="gramStart"/>
      <w:r w:rsidRPr="00071F94">
        <w:t>initGL</w:t>
      </w:r>
      <w:proofErr w:type="spellEnd"/>
      <w:r w:rsidRPr="00071F94">
        <w:t>(</w:t>
      </w:r>
      <w:proofErr w:type="gramEnd"/>
      <w:r w:rsidRPr="00071F94">
        <w:t>);</w:t>
      </w:r>
    </w:p>
    <w:p w14:paraId="475005C7" w14:textId="77777777" w:rsidR="00071F94" w:rsidRPr="00071F94" w:rsidRDefault="00071F94" w:rsidP="00071F94"/>
    <w:p w14:paraId="63FA6EF8" w14:textId="77777777" w:rsidR="00071F94" w:rsidRPr="00071F94" w:rsidRDefault="00071F94" w:rsidP="00071F94">
      <w:r w:rsidRPr="00071F94">
        <w:t xml:space="preserve">    </w:t>
      </w:r>
      <w:proofErr w:type="gramStart"/>
      <w:r w:rsidRPr="00071F94">
        <w:t>glutMainLoop(</w:t>
      </w:r>
      <w:proofErr w:type="gramEnd"/>
      <w:r w:rsidRPr="00071F94">
        <w:t>);</w:t>
      </w:r>
    </w:p>
    <w:p w14:paraId="19800B78" w14:textId="77777777" w:rsidR="00071F94" w:rsidRPr="00071F94" w:rsidRDefault="00071F94" w:rsidP="00071F94"/>
    <w:p w14:paraId="6044B93B" w14:textId="77777777" w:rsidR="00071F94" w:rsidRPr="00071F94" w:rsidRDefault="00071F94" w:rsidP="00071F94">
      <w:r w:rsidRPr="00071F94">
        <w:t xml:space="preserve">    return </w:t>
      </w:r>
      <w:proofErr w:type="gramStart"/>
      <w:r w:rsidRPr="00071F94">
        <w:t>0;</w:t>
      </w:r>
      <w:proofErr w:type="gramEnd"/>
    </w:p>
    <w:p w14:paraId="478306F1" w14:textId="77777777" w:rsidR="00071F94" w:rsidRPr="00071F94" w:rsidRDefault="00071F94" w:rsidP="00071F94"/>
    <w:p w14:paraId="08AE24B8" w14:textId="77777777" w:rsidR="00071F94" w:rsidRPr="00071F94" w:rsidRDefault="00071F94" w:rsidP="00071F94">
      <w:r w:rsidRPr="00071F94">
        <w:t>}</w:t>
      </w:r>
    </w:p>
    <w:p w14:paraId="1BC3602B" w14:textId="77777777" w:rsidR="00071F94" w:rsidRPr="00071F94" w:rsidRDefault="00071F94" w:rsidP="00071F94"/>
    <w:p w14:paraId="61BD7B02" w14:textId="314D0360" w:rsidR="000C3672" w:rsidRDefault="00000000" w:rsidP="00071F94">
      <w:r>
        <w:lastRenderedPageBreak/>
        <w:t>Output:</w:t>
      </w:r>
    </w:p>
    <w:p w14:paraId="3D24E3CD" w14:textId="77292832" w:rsidR="000C3672" w:rsidRDefault="00071F94">
      <w:r>
        <w:rPr>
          <w:noProof/>
        </w:rPr>
        <w:drawing>
          <wp:inline distT="0" distB="0" distL="0" distR="0" wp14:anchorId="276B77CC" wp14:editId="60DF9843">
            <wp:extent cx="3114286" cy="895238"/>
            <wp:effectExtent l="0" t="0" r="0" b="635"/>
            <wp:docPr id="1969736087" name="Picture 1" descr="A red oval on a green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6087" name="Picture 1" descr="A red oval on a green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14C6" w14:textId="77777777" w:rsidR="000C3672" w:rsidRDefault="00000000">
      <w:r>
        <w:t>4.Japan</w:t>
      </w:r>
    </w:p>
    <w:p w14:paraId="0DDDDFF3" w14:textId="77777777" w:rsidR="000C3672" w:rsidRDefault="00000000">
      <w:r>
        <w:rPr>
          <w:noProof/>
        </w:rPr>
        <w:drawing>
          <wp:inline distT="0" distB="0" distL="0" distR="0" wp14:anchorId="654BEA41" wp14:editId="2C66AC43">
            <wp:extent cx="3170810" cy="2112520"/>
            <wp:effectExtent l="0" t="0" r="0" b="2030"/>
            <wp:docPr id="705049014" name="Picture 5" descr="Japan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0810" cy="21125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3E535F6" w14:textId="77777777" w:rsidR="000C3672" w:rsidRDefault="00000000">
      <w:r>
        <w:t>Graph:</w:t>
      </w:r>
    </w:p>
    <w:p w14:paraId="5B53D92F" w14:textId="77777777" w:rsidR="000C3672" w:rsidRDefault="00000000">
      <w:r>
        <w:rPr>
          <w:noProof/>
        </w:rPr>
        <w:drawing>
          <wp:inline distT="0" distB="0" distL="0" distR="0" wp14:anchorId="79EB4859" wp14:editId="52437F82">
            <wp:extent cx="5943600" cy="3055623"/>
            <wp:effectExtent l="0" t="0" r="0" b="0"/>
            <wp:docPr id="684005894" name="Picture 1" descr="A screen 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ABFD078" w14:textId="77777777" w:rsidR="000C3672" w:rsidRDefault="00000000">
      <w:r>
        <w:t>Code:</w:t>
      </w:r>
    </w:p>
    <w:p w14:paraId="6BAD50C0" w14:textId="77777777" w:rsidR="000C3672" w:rsidRDefault="00000000">
      <w:r>
        <w:t>#include &lt;</w:t>
      </w:r>
      <w:proofErr w:type="spellStart"/>
      <w:r>
        <w:t>windows.h</w:t>
      </w:r>
      <w:proofErr w:type="spellEnd"/>
      <w:r>
        <w:t xml:space="preserve">&gt; </w:t>
      </w:r>
    </w:p>
    <w:p w14:paraId="72FFC8B0" w14:textId="77777777" w:rsidR="000C3672" w:rsidRDefault="00000000">
      <w:r>
        <w:t>#include&lt;math.h&gt;</w:t>
      </w:r>
    </w:p>
    <w:p w14:paraId="59C2FA5A" w14:textId="77777777" w:rsidR="000C3672" w:rsidRDefault="00000000">
      <w:r>
        <w:lastRenderedPageBreak/>
        <w:t>#include &lt;GL/</w:t>
      </w:r>
      <w:proofErr w:type="spellStart"/>
      <w:r>
        <w:t>glut.h</w:t>
      </w:r>
      <w:proofErr w:type="spellEnd"/>
      <w:r>
        <w:t xml:space="preserve">&gt; </w:t>
      </w:r>
    </w:p>
    <w:p w14:paraId="280B369F" w14:textId="77777777" w:rsidR="000C3672" w:rsidRDefault="000C3672"/>
    <w:p w14:paraId="513B4921" w14:textId="77777777" w:rsidR="000C3672" w:rsidRDefault="00000000">
      <w:r>
        <w:t xml:space="preserve">void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 {</w:t>
      </w:r>
    </w:p>
    <w:p w14:paraId="6A7148E2" w14:textId="77777777" w:rsidR="000C3672" w:rsidRDefault="00000000">
      <w:r>
        <w:br/>
      </w:r>
    </w:p>
    <w:p w14:paraId="1705F466" w14:textId="77777777" w:rsidR="000C3672" w:rsidRDefault="00000000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5A7DAEEA" w14:textId="77777777" w:rsidR="000C3672" w:rsidRDefault="000C3672"/>
    <w:p w14:paraId="22AC3A40" w14:textId="77777777" w:rsidR="000C3672" w:rsidRDefault="00000000">
      <w:r>
        <w:t>}</w:t>
      </w:r>
    </w:p>
    <w:p w14:paraId="44436AAA" w14:textId="77777777" w:rsidR="000C3672" w:rsidRDefault="00000000">
      <w:r>
        <w:br/>
      </w:r>
    </w:p>
    <w:p w14:paraId="695FC52F" w14:textId="77777777" w:rsidR="000C3672" w:rsidRDefault="00000000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A1C9C94" w14:textId="77777777" w:rsidR="000C3672" w:rsidRDefault="00000000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56AFA0F2" w14:textId="77777777" w:rsidR="000C3672" w:rsidRDefault="00000000">
      <w:r>
        <w:t xml:space="preserve">   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14:paraId="2ABE532F" w14:textId="77777777" w:rsidR="000C3672" w:rsidRDefault="00000000">
      <w:r>
        <w:t xml:space="preserve">    </w:t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7.5);</w:t>
      </w:r>
    </w:p>
    <w:p w14:paraId="628A01CC" w14:textId="77777777" w:rsidR="000C3672" w:rsidRDefault="000C3672"/>
    <w:p w14:paraId="6373D323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6D77D25C" w14:textId="77777777" w:rsidR="000C3672" w:rsidRDefault="000C3672"/>
    <w:p w14:paraId="28CDFBCC" w14:textId="77777777" w:rsidR="000C3672" w:rsidRDefault="00000000">
      <w:r>
        <w:t>    glColor3</w:t>
      </w:r>
      <w:proofErr w:type="gramStart"/>
      <w:r>
        <w:t>f(</w:t>
      </w:r>
      <w:proofErr w:type="gramEnd"/>
      <w:r>
        <w:t>1.0f, 1.0f, 1.0f);</w:t>
      </w:r>
    </w:p>
    <w:p w14:paraId="01419C00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0.2f);</w:t>
      </w:r>
    </w:p>
    <w:p w14:paraId="4D0A6C23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0.1f);</w:t>
      </w:r>
    </w:p>
    <w:p w14:paraId="23E36724" w14:textId="77777777" w:rsidR="000C3672" w:rsidRDefault="000C3672"/>
    <w:p w14:paraId="65F888A6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0.1f);</w:t>
      </w:r>
    </w:p>
    <w:p w14:paraId="0A9F2778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0.1f);</w:t>
      </w:r>
    </w:p>
    <w:p w14:paraId="16B9CDEF" w14:textId="77777777" w:rsidR="000C3672" w:rsidRDefault="000C3672"/>
    <w:p w14:paraId="711E0B2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0.1f);</w:t>
      </w:r>
    </w:p>
    <w:p w14:paraId="289F0CB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0.2f);</w:t>
      </w:r>
    </w:p>
    <w:p w14:paraId="78B7CD2D" w14:textId="77777777" w:rsidR="000C3672" w:rsidRDefault="000C3672"/>
    <w:p w14:paraId="3E472B7D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0.14f, 0.2f);</w:t>
      </w:r>
    </w:p>
    <w:p w14:paraId="4B5C22DE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-0.14f, 0.2f);</w:t>
      </w:r>
    </w:p>
    <w:p w14:paraId="28B26AED" w14:textId="77777777" w:rsidR="000C3672" w:rsidRDefault="00000000">
      <w:r>
        <w:lastRenderedPageBreak/>
        <w:br/>
      </w:r>
    </w:p>
    <w:p w14:paraId="5FBCDC7D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6B6391CE" w14:textId="77777777" w:rsidR="000C3672" w:rsidRDefault="00000000">
      <w:r>
        <w:br/>
      </w:r>
    </w:p>
    <w:p w14:paraId="65DD8957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7EEAB208" w14:textId="77777777" w:rsidR="000C3672" w:rsidRDefault="000C3672"/>
    <w:p w14:paraId="0CBCDE89" w14:textId="77777777" w:rsidR="000C3672" w:rsidRDefault="00000000">
      <w:r>
        <w:t xml:space="preserve">    float </w:t>
      </w:r>
      <w:proofErr w:type="spellStart"/>
      <w:r>
        <w:t>xOffset</w:t>
      </w:r>
      <w:proofErr w:type="spellEnd"/>
      <w:r>
        <w:t xml:space="preserve"> = 0.</w:t>
      </w:r>
      <w:proofErr w:type="gramStart"/>
      <w:r>
        <w:t>0f;</w:t>
      </w:r>
      <w:proofErr w:type="gramEnd"/>
    </w:p>
    <w:p w14:paraId="44B1EA89" w14:textId="77777777" w:rsidR="000C3672" w:rsidRDefault="00000000">
      <w:r>
        <w:t xml:space="preserve">    float </w:t>
      </w:r>
      <w:proofErr w:type="spellStart"/>
      <w:r>
        <w:t>yOffset</w:t>
      </w:r>
      <w:proofErr w:type="spellEnd"/>
      <w:r>
        <w:t xml:space="preserve"> = 0.</w:t>
      </w:r>
      <w:proofErr w:type="gramStart"/>
      <w:r>
        <w:t>15f;</w:t>
      </w:r>
      <w:proofErr w:type="gramEnd"/>
    </w:p>
    <w:p w14:paraId="787F6F85" w14:textId="77777777" w:rsidR="000C3672" w:rsidRDefault="000C3672"/>
    <w:p w14:paraId="4BE634C8" w14:textId="77777777" w:rsidR="000C3672" w:rsidRDefault="00000000">
      <w:r>
        <w:t xml:space="preserve">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300; </w:t>
      </w:r>
      <w:proofErr w:type="spellStart"/>
      <w:r>
        <w:t>i</w:t>
      </w:r>
      <w:proofErr w:type="spellEnd"/>
      <w:r>
        <w:t>++)</w:t>
      </w:r>
    </w:p>
    <w:p w14:paraId="5983B30C" w14:textId="77777777" w:rsidR="000C3672" w:rsidRDefault="00000000">
      <w:r>
        <w:t>    {</w:t>
      </w:r>
    </w:p>
    <w:p w14:paraId="2C78BDC2" w14:textId="77777777" w:rsidR="000C3672" w:rsidRDefault="00000000">
      <w:r>
        <w:t>        glColor4</w:t>
      </w:r>
      <w:proofErr w:type="gramStart"/>
      <w:r>
        <w:t>f(</w:t>
      </w:r>
      <w:proofErr w:type="gramEnd"/>
      <w:r>
        <w:t>1.0f, 0.0f, 0.0f, 0.0f);</w:t>
      </w:r>
    </w:p>
    <w:p w14:paraId="2F14929F" w14:textId="77777777" w:rsidR="000C3672" w:rsidRDefault="000C3672"/>
    <w:p w14:paraId="43499AC1" w14:textId="77777777" w:rsidR="000C3672" w:rsidRDefault="00000000">
      <w:r>
        <w:t xml:space="preserve">        float pi = </w:t>
      </w:r>
      <w:proofErr w:type="gramStart"/>
      <w:r>
        <w:t>3.1416;</w:t>
      </w:r>
      <w:proofErr w:type="gramEnd"/>
    </w:p>
    <w:p w14:paraId="79C2B268" w14:textId="77777777" w:rsidR="000C3672" w:rsidRDefault="00000000">
      <w:r>
        <w:t>        float a = (</w:t>
      </w:r>
      <w:proofErr w:type="spellStart"/>
      <w:r>
        <w:t>i</w:t>
      </w:r>
      <w:proofErr w:type="spellEnd"/>
      <w:r>
        <w:t xml:space="preserve"> * 2 * pi) / </w:t>
      </w:r>
      <w:proofErr w:type="gramStart"/>
      <w:r>
        <w:t>300;</w:t>
      </w:r>
      <w:proofErr w:type="gramEnd"/>
    </w:p>
    <w:p w14:paraId="3D4326E2" w14:textId="77777777" w:rsidR="000C3672" w:rsidRDefault="00000000">
      <w:r>
        <w:t xml:space="preserve">        float r = </w:t>
      </w:r>
      <w:proofErr w:type="gramStart"/>
      <w:r>
        <w:t>0.04;</w:t>
      </w:r>
      <w:proofErr w:type="gramEnd"/>
    </w:p>
    <w:p w14:paraId="5437838B" w14:textId="77777777" w:rsidR="000C3672" w:rsidRDefault="00000000">
      <w:r>
        <w:t xml:space="preserve">        float x = r * cos(a) + </w:t>
      </w:r>
      <w:proofErr w:type="spellStart"/>
      <w:proofErr w:type="gramStart"/>
      <w:r>
        <w:t>xOffset</w:t>
      </w:r>
      <w:proofErr w:type="spellEnd"/>
      <w:r>
        <w:t>;</w:t>
      </w:r>
      <w:proofErr w:type="gramEnd"/>
    </w:p>
    <w:p w14:paraId="70BE445C" w14:textId="77777777" w:rsidR="000C3672" w:rsidRDefault="00000000">
      <w:r>
        <w:t xml:space="preserve">        float y = r * sin(a) + </w:t>
      </w:r>
      <w:proofErr w:type="spellStart"/>
      <w:proofErr w:type="gramStart"/>
      <w:r>
        <w:t>yOffset</w:t>
      </w:r>
      <w:proofErr w:type="spellEnd"/>
      <w:r>
        <w:t>;</w:t>
      </w:r>
      <w:proofErr w:type="gramEnd"/>
    </w:p>
    <w:p w14:paraId="4E516798" w14:textId="77777777" w:rsidR="000C3672" w:rsidRDefault="00000000">
      <w:r>
        <w:t>        glVertex2</w:t>
      </w:r>
      <w:proofErr w:type="gramStart"/>
      <w:r>
        <w:t>f(</w:t>
      </w:r>
      <w:proofErr w:type="gramEnd"/>
      <w:r>
        <w:t>x, y);</w:t>
      </w:r>
    </w:p>
    <w:p w14:paraId="24001AE5" w14:textId="77777777" w:rsidR="000C3672" w:rsidRDefault="00000000">
      <w:r>
        <w:t>    }</w:t>
      </w:r>
    </w:p>
    <w:p w14:paraId="33149384" w14:textId="77777777" w:rsidR="000C3672" w:rsidRDefault="00000000">
      <w:r>
        <w:br/>
      </w:r>
      <w:r>
        <w:br/>
      </w:r>
      <w:r>
        <w:br/>
      </w:r>
    </w:p>
    <w:p w14:paraId="376BFE01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44FC380A" w14:textId="77777777" w:rsidR="000C3672" w:rsidRDefault="00000000">
      <w:r>
        <w:t xml:space="preserve">   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14:paraId="1AFEC302" w14:textId="77777777" w:rsidR="000C3672" w:rsidRDefault="000C3672"/>
    <w:p w14:paraId="3A8BE25E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2378044C" w14:textId="77777777" w:rsidR="000C3672" w:rsidRDefault="00000000">
      <w:r>
        <w:br/>
      </w:r>
      <w:r>
        <w:br/>
      </w:r>
    </w:p>
    <w:p w14:paraId="4E498A69" w14:textId="77777777" w:rsidR="000C3672" w:rsidRDefault="00000000">
      <w:r>
        <w:lastRenderedPageBreak/>
        <w:t>}</w:t>
      </w:r>
    </w:p>
    <w:p w14:paraId="764FBDD3" w14:textId="77777777" w:rsidR="000C3672" w:rsidRDefault="00000000">
      <w:r>
        <w:br/>
      </w:r>
    </w:p>
    <w:p w14:paraId="6C324621" w14:textId="77777777" w:rsidR="000C3672" w:rsidRDefault="00000000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5FB95134" w14:textId="77777777" w:rsidR="000C3672" w:rsidRDefault="000C3672"/>
    <w:p w14:paraId="636D2369" w14:textId="77777777" w:rsidR="000C3672" w:rsidRDefault="00000000">
      <w:r>
        <w:t xml:space="preserve">   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6CF46615" w14:textId="77777777" w:rsidR="000C3672" w:rsidRDefault="000C3672"/>
    <w:p w14:paraId="76FD25E4" w14:textId="77777777" w:rsidR="000C3672" w:rsidRDefault="00000000">
      <w:r>
        <w:t xml:space="preserve">   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"Vertex, Primitive &amp; Color");</w:t>
      </w:r>
    </w:p>
    <w:p w14:paraId="68A39C2E" w14:textId="77777777" w:rsidR="000C3672" w:rsidRDefault="000C3672"/>
    <w:p w14:paraId="67AB7064" w14:textId="77777777" w:rsidR="000C3672" w:rsidRDefault="00000000">
      <w:r>
        <w:t xml:space="preserve">   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</w:t>
      </w:r>
    </w:p>
    <w:p w14:paraId="3703AACF" w14:textId="77777777" w:rsidR="000C3672" w:rsidRDefault="000C3672"/>
    <w:p w14:paraId="22BC920E" w14:textId="77777777" w:rsidR="000C3672" w:rsidRDefault="00000000">
      <w:r>
        <w:t xml:space="preserve">   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373BE82C" w14:textId="77777777" w:rsidR="000C3672" w:rsidRDefault="000C3672"/>
    <w:p w14:paraId="1046A599" w14:textId="77777777" w:rsidR="000C3672" w:rsidRDefault="00000000">
      <w:r>
        <w:t xml:space="preserve">   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);</w:t>
      </w:r>
    </w:p>
    <w:p w14:paraId="014B883F" w14:textId="77777777" w:rsidR="000C3672" w:rsidRDefault="000C3672"/>
    <w:p w14:paraId="49B68C10" w14:textId="77777777" w:rsidR="000C3672" w:rsidRDefault="00000000">
      <w:r>
        <w:t xml:space="preserve">    </w:t>
      </w:r>
      <w:proofErr w:type="gramStart"/>
      <w:r>
        <w:t>glutMainLoop(</w:t>
      </w:r>
      <w:proofErr w:type="gramEnd"/>
      <w:r>
        <w:t>);</w:t>
      </w:r>
    </w:p>
    <w:p w14:paraId="7B281DF9" w14:textId="77777777" w:rsidR="000C3672" w:rsidRDefault="000C3672"/>
    <w:p w14:paraId="4D12CECB" w14:textId="77777777" w:rsidR="000C3672" w:rsidRDefault="00000000">
      <w:r>
        <w:t xml:space="preserve">    return </w:t>
      </w:r>
      <w:proofErr w:type="gramStart"/>
      <w:r>
        <w:t>0;</w:t>
      </w:r>
      <w:proofErr w:type="gramEnd"/>
    </w:p>
    <w:p w14:paraId="65942CF7" w14:textId="77777777" w:rsidR="000C3672" w:rsidRDefault="000C3672"/>
    <w:p w14:paraId="008DFD2A" w14:textId="77777777" w:rsidR="000C3672" w:rsidRDefault="00000000">
      <w:r>
        <w:t>}</w:t>
      </w:r>
    </w:p>
    <w:p w14:paraId="6235EA48" w14:textId="77777777" w:rsidR="000C3672" w:rsidRDefault="00000000">
      <w:r>
        <w:t>Output:</w:t>
      </w:r>
    </w:p>
    <w:p w14:paraId="4969A493" w14:textId="77777777" w:rsidR="000C3672" w:rsidRDefault="00000000">
      <w:r>
        <w:rPr>
          <w:noProof/>
        </w:rPr>
        <w:drawing>
          <wp:inline distT="0" distB="0" distL="0" distR="0" wp14:anchorId="027F7DC4" wp14:editId="70086C04">
            <wp:extent cx="3038898" cy="1019318"/>
            <wp:effectExtent l="0" t="0" r="9102" b="9382"/>
            <wp:docPr id="1066798759" name="Picture 1" descr="A red circle on a black and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8" cy="101931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DB673A" w14:textId="77777777" w:rsidR="000C3672" w:rsidRDefault="00000000">
      <w:r>
        <w:t>5. Russian</w:t>
      </w:r>
    </w:p>
    <w:p w14:paraId="20141562" w14:textId="77777777" w:rsidR="000C3672" w:rsidRDefault="00000000">
      <w:r>
        <w:rPr>
          <w:noProof/>
        </w:rPr>
        <w:lastRenderedPageBreak/>
        <w:drawing>
          <wp:inline distT="0" distB="0" distL="0" distR="0" wp14:anchorId="0E24CEEB" wp14:editId="3522C259">
            <wp:extent cx="3242160" cy="2160059"/>
            <wp:effectExtent l="0" t="0" r="0" b="0"/>
            <wp:docPr id="1474836865" name="Picture 6" descr="Flag of Russia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2160" cy="21600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D850713" w14:textId="77777777" w:rsidR="000C3672" w:rsidRDefault="000C3672"/>
    <w:p w14:paraId="336D3FC4" w14:textId="77777777" w:rsidR="000C3672" w:rsidRDefault="00000000">
      <w:r>
        <w:t>Graph:</w:t>
      </w:r>
    </w:p>
    <w:p w14:paraId="01341035" w14:textId="77777777" w:rsidR="000C3672" w:rsidRDefault="00000000">
      <w:r>
        <w:rPr>
          <w:noProof/>
        </w:rPr>
        <w:drawing>
          <wp:inline distT="0" distB="0" distL="0" distR="0" wp14:anchorId="118693EC" wp14:editId="72E57210">
            <wp:extent cx="5943600" cy="3030851"/>
            <wp:effectExtent l="0" t="0" r="0" b="0"/>
            <wp:docPr id="1733178892" name="Picture 1" descr="A screen 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55E781A" w14:textId="77777777" w:rsidR="000C3672" w:rsidRDefault="00000000">
      <w:r>
        <w:t>Code:</w:t>
      </w:r>
    </w:p>
    <w:p w14:paraId="543255C9" w14:textId="77777777" w:rsidR="000C3672" w:rsidRDefault="00000000">
      <w:r>
        <w:t>#include &lt;</w:t>
      </w:r>
      <w:proofErr w:type="spellStart"/>
      <w:r>
        <w:t>windows.h</w:t>
      </w:r>
      <w:proofErr w:type="spellEnd"/>
      <w:r>
        <w:t xml:space="preserve">&gt; </w:t>
      </w:r>
    </w:p>
    <w:p w14:paraId="2A11EB3E" w14:textId="77777777" w:rsidR="000C3672" w:rsidRDefault="00000000">
      <w:r>
        <w:t>#include&lt;math.h&gt;</w:t>
      </w:r>
    </w:p>
    <w:p w14:paraId="0C7A8098" w14:textId="77777777" w:rsidR="000C3672" w:rsidRDefault="00000000">
      <w:r>
        <w:t>#include &lt;GL/</w:t>
      </w:r>
      <w:proofErr w:type="spellStart"/>
      <w:r>
        <w:t>glut.h</w:t>
      </w:r>
      <w:proofErr w:type="spellEnd"/>
      <w:r>
        <w:t xml:space="preserve">&gt; </w:t>
      </w:r>
    </w:p>
    <w:p w14:paraId="52A3FD3E" w14:textId="77777777" w:rsidR="000C3672" w:rsidRDefault="000C3672"/>
    <w:p w14:paraId="78370BF0" w14:textId="77777777" w:rsidR="000C3672" w:rsidRDefault="00000000">
      <w:r>
        <w:t xml:space="preserve">void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 {</w:t>
      </w:r>
    </w:p>
    <w:p w14:paraId="72D1DCE9" w14:textId="77777777" w:rsidR="000C3672" w:rsidRDefault="00000000">
      <w:r>
        <w:br/>
      </w:r>
    </w:p>
    <w:p w14:paraId="7814D80B" w14:textId="77777777" w:rsidR="000C3672" w:rsidRDefault="00000000">
      <w:r>
        <w:lastRenderedPageBreak/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52B11282" w14:textId="77777777" w:rsidR="000C3672" w:rsidRDefault="000C3672"/>
    <w:p w14:paraId="6E1FF072" w14:textId="77777777" w:rsidR="000C3672" w:rsidRDefault="00000000">
      <w:r>
        <w:t>}</w:t>
      </w:r>
    </w:p>
    <w:p w14:paraId="5A5842D8" w14:textId="77777777" w:rsidR="000C3672" w:rsidRDefault="00000000">
      <w:r>
        <w:br/>
      </w:r>
    </w:p>
    <w:p w14:paraId="07093502" w14:textId="77777777" w:rsidR="000C3672" w:rsidRDefault="00000000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7434DB8" w14:textId="77777777" w:rsidR="000C3672" w:rsidRDefault="00000000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0.0f);</w:t>
      </w:r>
    </w:p>
    <w:p w14:paraId="3C0943F7" w14:textId="77777777" w:rsidR="000C3672" w:rsidRDefault="00000000">
      <w:r>
        <w:t xml:space="preserve">   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14:paraId="4A813671" w14:textId="77777777" w:rsidR="000C3672" w:rsidRDefault="00000000">
      <w:r>
        <w:t xml:space="preserve">    </w:t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7.5);</w:t>
      </w:r>
    </w:p>
    <w:p w14:paraId="5A12737A" w14:textId="77777777" w:rsidR="000C3672" w:rsidRDefault="000C3672"/>
    <w:p w14:paraId="10E4F4C7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3A8F2786" w14:textId="77777777" w:rsidR="000C3672" w:rsidRDefault="000C3672"/>
    <w:p w14:paraId="20EC001F" w14:textId="77777777" w:rsidR="000C3672" w:rsidRDefault="00000000">
      <w:r>
        <w:t>    glColor3</w:t>
      </w:r>
      <w:proofErr w:type="gramStart"/>
      <w:r>
        <w:t>f(</w:t>
      </w:r>
      <w:proofErr w:type="gramEnd"/>
      <w:r>
        <w:t>1.0f, 1.0f, 1.0f);</w:t>
      </w:r>
    </w:p>
    <w:p w14:paraId="18CD60D5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0.4f);</w:t>
      </w:r>
    </w:p>
    <w:p w14:paraId="1A088E5E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554A6E76" w14:textId="77777777" w:rsidR="000C3672" w:rsidRDefault="000C3672"/>
    <w:p w14:paraId="237C7531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78A8A7D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793C21DF" w14:textId="77777777" w:rsidR="000C3672" w:rsidRDefault="000C3672"/>
    <w:p w14:paraId="12EC538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0F4D7B6D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0.4f);</w:t>
      </w:r>
    </w:p>
    <w:p w14:paraId="2A84B11B" w14:textId="77777777" w:rsidR="000C3672" w:rsidRDefault="000C3672"/>
    <w:p w14:paraId="3F8B2E9A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0.4f);</w:t>
      </w:r>
    </w:p>
    <w:p w14:paraId="5987A2F5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0.4f);</w:t>
      </w:r>
    </w:p>
    <w:p w14:paraId="4383891D" w14:textId="77777777" w:rsidR="000C3672" w:rsidRDefault="00000000">
      <w:r>
        <w:br/>
      </w:r>
    </w:p>
    <w:p w14:paraId="282FFDE5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542C044B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37ADA3BD" w14:textId="77777777" w:rsidR="000C3672" w:rsidRDefault="00000000">
      <w:r>
        <w:t>    glColor3</w:t>
      </w:r>
      <w:proofErr w:type="gramStart"/>
      <w:r>
        <w:t>f(</w:t>
      </w:r>
      <w:proofErr w:type="gramEnd"/>
      <w:r>
        <w:t>1.0f, 0.0f, 0.0f);</w:t>
      </w:r>
    </w:p>
    <w:p w14:paraId="1B6F521E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0.0f);</w:t>
      </w:r>
    </w:p>
    <w:p w14:paraId="18AE152E" w14:textId="77777777" w:rsidR="000C3672" w:rsidRDefault="00000000">
      <w:r>
        <w:lastRenderedPageBreak/>
        <w:t>    glVertex2</w:t>
      </w:r>
      <w:proofErr w:type="gramStart"/>
      <w:r>
        <w:t>f(</w:t>
      </w:r>
      <w:proofErr w:type="gramEnd"/>
      <w:r>
        <w:t>0.0f, 0.0f);</w:t>
      </w:r>
    </w:p>
    <w:p w14:paraId="696F35BD" w14:textId="77777777" w:rsidR="000C3672" w:rsidRDefault="000C3672"/>
    <w:p w14:paraId="6A6D7E0E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0.0f);</w:t>
      </w:r>
    </w:p>
    <w:p w14:paraId="0589DC98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14E07037" w14:textId="77777777" w:rsidR="000C3672" w:rsidRDefault="000C3672"/>
    <w:p w14:paraId="013D9BEA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339320BF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2E5C16D5" w14:textId="77777777" w:rsidR="000C3672" w:rsidRDefault="000C3672"/>
    <w:p w14:paraId="1DE4A762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67F62D0F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0.0f);</w:t>
      </w:r>
    </w:p>
    <w:p w14:paraId="6A2B8175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22126855" w14:textId="77777777" w:rsidR="000C3672" w:rsidRDefault="000C3672"/>
    <w:p w14:paraId="37393DE6" w14:textId="77777777" w:rsidR="000C3672" w:rsidRDefault="00000000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14:paraId="2A088329" w14:textId="77777777" w:rsidR="000C3672" w:rsidRDefault="00000000">
      <w:r>
        <w:t>    glColor3</w:t>
      </w:r>
      <w:proofErr w:type="gramStart"/>
      <w:r>
        <w:t>f(</w:t>
      </w:r>
      <w:proofErr w:type="gramEnd"/>
      <w:r>
        <w:t>0.0f, 0.0f, 1.0f);</w:t>
      </w:r>
    </w:p>
    <w:p w14:paraId="239C973C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49629C62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67162F4B" w14:textId="77777777" w:rsidR="000C3672" w:rsidRDefault="000C3672"/>
    <w:p w14:paraId="59214C53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0.1f);</w:t>
      </w:r>
    </w:p>
    <w:p w14:paraId="6D7A048F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7D0DDE2D" w14:textId="77777777" w:rsidR="000C3672" w:rsidRDefault="000C3672"/>
    <w:p w14:paraId="18116AD9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0.1f);</w:t>
      </w:r>
    </w:p>
    <w:p w14:paraId="6F3CBC1A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08093745" w14:textId="77777777" w:rsidR="000C3672" w:rsidRDefault="000C3672"/>
    <w:p w14:paraId="649A156D" w14:textId="77777777" w:rsidR="000C3672" w:rsidRDefault="00000000">
      <w:r>
        <w:t>    glVertex2</w:t>
      </w:r>
      <w:proofErr w:type="gramStart"/>
      <w:r>
        <w:t>f(</w:t>
      </w:r>
      <w:proofErr w:type="gramEnd"/>
      <w:r>
        <w:t>0.0f, 0.3f);</w:t>
      </w:r>
    </w:p>
    <w:p w14:paraId="0634DBC1" w14:textId="77777777" w:rsidR="000C3672" w:rsidRDefault="00000000">
      <w:r>
        <w:t>    glVertex2</w:t>
      </w:r>
      <w:proofErr w:type="gramStart"/>
      <w:r>
        <w:t>f(</w:t>
      </w:r>
      <w:proofErr w:type="gramEnd"/>
      <w:r>
        <w:t>-0.8f, 0.3f);</w:t>
      </w:r>
    </w:p>
    <w:p w14:paraId="34DF36D5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72475A4C" w14:textId="77777777" w:rsidR="000C3672" w:rsidRDefault="000C3672"/>
    <w:p w14:paraId="36601C68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202E92EE" w14:textId="77777777" w:rsidR="000C3672" w:rsidRDefault="00000000">
      <w:r>
        <w:t xml:space="preserve">   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14:paraId="35C78370" w14:textId="77777777" w:rsidR="000C3672" w:rsidRDefault="000C3672"/>
    <w:p w14:paraId="420A2466" w14:textId="77777777" w:rsidR="000C3672" w:rsidRDefault="00000000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1A232630" w14:textId="77777777" w:rsidR="000C3672" w:rsidRDefault="00000000">
      <w:r>
        <w:br/>
      </w:r>
      <w:r>
        <w:br/>
      </w:r>
    </w:p>
    <w:p w14:paraId="517CBDB4" w14:textId="77777777" w:rsidR="000C3672" w:rsidRDefault="00000000">
      <w:r>
        <w:t>}</w:t>
      </w:r>
    </w:p>
    <w:p w14:paraId="39867A0F" w14:textId="77777777" w:rsidR="000C3672" w:rsidRDefault="00000000">
      <w:r>
        <w:br/>
      </w:r>
    </w:p>
    <w:p w14:paraId="770558DA" w14:textId="77777777" w:rsidR="000C3672" w:rsidRDefault="00000000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232EA75F" w14:textId="77777777" w:rsidR="000C3672" w:rsidRDefault="000C3672"/>
    <w:p w14:paraId="4FD7AADF" w14:textId="77777777" w:rsidR="000C3672" w:rsidRDefault="00000000">
      <w:r>
        <w:t xml:space="preserve">   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1FC3122B" w14:textId="77777777" w:rsidR="000C3672" w:rsidRDefault="000C3672"/>
    <w:p w14:paraId="199CB757" w14:textId="77777777" w:rsidR="000C3672" w:rsidRDefault="00000000">
      <w:r>
        <w:t xml:space="preserve">   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"Vertex, Primitive &amp; Color");</w:t>
      </w:r>
    </w:p>
    <w:p w14:paraId="2C325588" w14:textId="77777777" w:rsidR="000C3672" w:rsidRDefault="000C3672"/>
    <w:p w14:paraId="2207FC7A" w14:textId="77777777" w:rsidR="000C3672" w:rsidRDefault="00000000">
      <w:r>
        <w:t xml:space="preserve">   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</w:t>
      </w:r>
    </w:p>
    <w:p w14:paraId="276DA565" w14:textId="77777777" w:rsidR="000C3672" w:rsidRDefault="000C3672"/>
    <w:p w14:paraId="346EDBB3" w14:textId="77777777" w:rsidR="000C3672" w:rsidRDefault="00000000">
      <w:r>
        <w:t xml:space="preserve">   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1BEF2ADC" w14:textId="77777777" w:rsidR="000C3672" w:rsidRDefault="000C3672"/>
    <w:p w14:paraId="414C02AD" w14:textId="77777777" w:rsidR="000C3672" w:rsidRDefault="00000000">
      <w:r>
        <w:t xml:space="preserve">    </w:t>
      </w:r>
      <w:proofErr w:type="spellStart"/>
      <w:proofErr w:type="gramStart"/>
      <w:r>
        <w:t>initGL</w:t>
      </w:r>
      <w:proofErr w:type="spellEnd"/>
      <w:r>
        <w:t>(</w:t>
      </w:r>
      <w:proofErr w:type="gramEnd"/>
      <w:r>
        <w:t>);</w:t>
      </w:r>
    </w:p>
    <w:p w14:paraId="1C0F8F00" w14:textId="77777777" w:rsidR="000C3672" w:rsidRDefault="000C3672"/>
    <w:p w14:paraId="1BEDB8E9" w14:textId="77777777" w:rsidR="000C3672" w:rsidRDefault="00000000">
      <w:r>
        <w:t xml:space="preserve">    </w:t>
      </w:r>
      <w:proofErr w:type="gramStart"/>
      <w:r>
        <w:t>glutMainLoop(</w:t>
      </w:r>
      <w:proofErr w:type="gramEnd"/>
      <w:r>
        <w:t>);</w:t>
      </w:r>
    </w:p>
    <w:p w14:paraId="09DB882E" w14:textId="77777777" w:rsidR="000C3672" w:rsidRDefault="000C3672"/>
    <w:p w14:paraId="460415C4" w14:textId="77777777" w:rsidR="000C3672" w:rsidRDefault="00000000">
      <w:r>
        <w:t xml:space="preserve">    return </w:t>
      </w:r>
      <w:proofErr w:type="gramStart"/>
      <w:r>
        <w:t>0;</w:t>
      </w:r>
      <w:proofErr w:type="gramEnd"/>
    </w:p>
    <w:p w14:paraId="25C3DDDE" w14:textId="77777777" w:rsidR="000C3672" w:rsidRDefault="000C3672"/>
    <w:p w14:paraId="66234312" w14:textId="77777777" w:rsidR="000C3672" w:rsidRDefault="00000000">
      <w:r>
        <w:t>}</w:t>
      </w:r>
    </w:p>
    <w:p w14:paraId="71D0F6EF" w14:textId="77777777" w:rsidR="000C3672" w:rsidRDefault="00000000">
      <w:r>
        <w:t>Output:</w:t>
      </w:r>
    </w:p>
    <w:p w14:paraId="789E1027" w14:textId="77777777" w:rsidR="000C3672" w:rsidRDefault="00000000">
      <w:r>
        <w:rPr>
          <w:noProof/>
        </w:rPr>
        <w:lastRenderedPageBreak/>
        <w:drawing>
          <wp:inline distT="0" distB="0" distL="0" distR="0" wp14:anchorId="6755CBE4" wp14:editId="617BE23C">
            <wp:extent cx="5943600" cy="3343274"/>
            <wp:effectExtent l="0" t="0" r="0" b="0"/>
            <wp:docPr id="180682139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0FBC74" w14:textId="77777777" w:rsidR="00071F94" w:rsidRDefault="00071F94"/>
    <w:p w14:paraId="4E122747" w14:textId="77777777" w:rsidR="00071F94" w:rsidRDefault="00071F94"/>
    <w:p w14:paraId="6F60C38B" w14:textId="77777777" w:rsidR="00071F94" w:rsidRDefault="00071F94" w:rsidP="00071F94">
      <w:proofErr w:type="gramStart"/>
      <w:r>
        <w:t>1:Name</w:t>
      </w:r>
      <w:proofErr w:type="gramEnd"/>
      <w:r>
        <w:t>:HABIB</w:t>
      </w:r>
    </w:p>
    <w:p w14:paraId="6E3AA088" w14:textId="77777777" w:rsidR="00071F94" w:rsidRDefault="00071F94" w:rsidP="00071F94">
      <w:r>
        <w:t>Graph:</w:t>
      </w:r>
    </w:p>
    <w:p w14:paraId="5A2D771E" w14:textId="77777777" w:rsidR="00071F94" w:rsidRDefault="00071F94" w:rsidP="00071F94">
      <w:r w:rsidRPr="005510F2">
        <w:rPr>
          <w:noProof/>
        </w:rPr>
        <w:drawing>
          <wp:inline distT="0" distB="0" distL="0" distR="0" wp14:anchorId="30655AC2" wp14:editId="3B5781EB">
            <wp:extent cx="5943600" cy="3026410"/>
            <wp:effectExtent l="0" t="0" r="0" b="2540"/>
            <wp:docPr id="1345438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3881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A187" w14:textId="77777777" w:rsidR="00071F94" w:rsidRDefault="00071F94" w:rsidP="00071F94">
      <w:r>
        <w:t>Code:</w:t>
      </w:r>
    </w:p>
    <w:p w14:paraId="2D24738A" w14:textId="77777777" w:rsidR="00071F94" w:rsidRPr="005510F2" w:rsidRDefault="00071F94" w:rsidP="00071F94">
      <w:r w:rsidRPr="005510F2">
        <w:t>#include &lt;</w:t>
      </w:r>
      <w:proofErr w:type="spellStart"/>
      <w:r w:rsidRPr="005510F2">
        <w:t>windows.h</w:t>
      </w:r>
      <w:proofErr w:type="spellEnd"/>
      <w:r w:rsidRPr="005510F2">
        <w:t xml:space="preserve">&gt; </w:t>
      </w:r>
    </w:p>
    <w:p w14:paraId="6A713126" w14:textId="77777777" w:rsidR="00071F94" w:rsidRPr="005510F2" w:rsidRDefault="00071F94" w:rsidP="00071F94">
      <w:r w:rsidRPr="005510F2">
        <w:lastRenderedPageBreak/>
        <w:t>#include &lt;GL/</w:t>
      </w:r>
      <w:proofErr w:type="spellStart"/>
      <w:r w:rsidRPr="005510F2">
        <w:t>glut.h</w:t>
      </w:r>
      <w:proofErr w:type="spellEnd"/>
      <w:r w:rsidRPr="005510F2">
        <w:t xml:space="preserve">&gt; </w:t>
      </w:r>
    </w:p>
    <w:p w14:paraId="13776B9B" w14:textId="77777777" w:rsidR="00071F94" w:rsidRPr="005510F2" w:rsidRDefault="00071F94" w:rsidP="00071F94"/>
    <w:p w14:paraId="6767C2E4" w14:textId="77777777" w:rsidR="00071F94" w:rsidRPr="005510F2" w:rsidRDefault="00071F94" w:rsidP="00071F94">
      <w:r w:rsidRPr="005510F2">
        <w:t xml:space="preserve">void </w:t>
      </w:r>
      <w:proofErr w:type="gramStart"/>
      <w:r w:rsidRPr="005510F2">
        <w:t>display(</w:t>
      </w:r>
      <w:proofErr w:type="gramEnd"/>
      <w:r w:rsidRPr="005510F2">
        <w:t>) {</w:t>
      </w:r>
    </w:p>
    <w:p w14:paraId="12AC9DC4" w14:textId="77777777" w:rsidR="00071F94" w:rsidRPr="005510F2" w:rsidRDefault="00071F94" w:rsidP="00071F94"/>
    <w:p w14:paraId="032D2220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glClearColor</w:t>
      </w:r>
      <w:proofErr w:type="spellEnd"/>
      <w:r w:rsidRPr="005510F2">
        <w:t>(</w:t>
      </w:r>
      <w:proofErr w:type="gramEnd"/>
      <w:r w:rsidRPr="005510F2">
        <w:t>1.0f, 1.0f, 1.0f, 1.0f);</w:t>
      </w:r>
    </w:p>
    <w:p w14:paraId="7582E8C2" w14:textId="77777777" w:rsidR="00071F94" w:rsidRPr="005510F2" w:rsidRDefault="00071F94" w:rsidP="00071F94"/>
    <w:p w14:paraId="3A285117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glClear</w:t>
      </w:r>
      <w:proofErr w:type="spellEnd"/>
      <w:r w:rsidRPr="005510F2">
        <w:t>(</w:t>
      </w:r>
      <w:proofErr w:type="gramEnd"/>
      <w:r w:rsidRPr="005510F2">
        <w:t>GL_COLOR_BUFFER_BIT);</w:t>
      </w:r>
    </w:p>
    <w:p w14:paraId="37BBBE71" w14:textId="77777777" w:rsidR="00071F94" w:rsidRPr="005510F2" w:rsidRDefault="00071F94" w:rsidP="00071F94"/>
    <w:p w14:paraId="3885BBC9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glLineWidth</w:t>
      </w:r>
      <w:proofErr w:type="spellEnd"/>
      <w:r w:rsidRPr="005510F2">
        <w:t>(</w:t>
      </w:r>
      <w:proofErr w:type="gramEnd"/>
      <w:r w:rsidRPr="005510F2">
        <w:t>1);</w:t>
      </w:r>
    </w:p>
    <w:p w14:paraId="7D81D37A" w14:textId="77777777" w:rsidR="00071F94" w:rsidRPr="005510F2" w:rsidRDefault="00071F94" w:rsidP="00071F94"/>
    <w:p w14:paraId="789AD7C4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glBegin</w:t>
      </w:r>
      <w:proofErr w:type="spellEnd"/>
      <w:r w:rsidRPr="005510F2">
        <w:t>(</w:t>
      </w:r>
      <w:proofErr w:type="gramEnd"/>
      <w:r w:rsidRPr="005510F2">
        <w:t>GL_LINES);</w:t>
      </w:r>
    </w:p>
    <w:p w14:paraId="6754827F" w14:textId="77777777" w:rsidR="00071F94" w:rsidRPr="005510F2" w:rsidRDefault="00071F94" w:rsidP="00071F94"/>
    <w:p w14:paraId="301F2B90" w14:textId="77777777" w:rsidR="00071F94" w:rsidRPr="005510F2" w:rsidRDefault="00071F94" w:rsidP="00071F94">
      <w:r w:rsidRPr="005510F2">
        <w:t>    glColor3</w:t>
      </w:r>
      <w:proofErr w:type="gramStart"/>
      <w:r w:rsidRPr="005510F2">
        <w:t>f(</w:t>
      </w:r>
      <w:proofErr w:type="gramEnd"/>
      <w:r w:rsidRPr="005510F2">
        <w:t>0.0f, 0.0f, 0.0f);</w:t>
      </w:r>
    </w:p>
    <w:p w14:paraId="36D6FC98" w14:textId="77777777" w:rsidR="00071F94" w:rsidRPr="005510F2" w:rsidRDefault="00071F94" w:rsidP="00071F94"/>
    <w:p w14:paraId="70A51F6B" w14:textId="77777777" w:rsidR="00071F94" w:rsidRPr="005510F2" w:rsidRDefault="00071F94" w:rsidP="00071F94">
      <w:r w:rsidRPr="005510F2">
        <w:t>    //H</w:t>
      </w:r>
    </w:p>
    <w:p w14:paraId="09B341A9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-0.8, 0.6);</w:t>
      </w:r>
    </w:p>
    <w:p w14:paraId="3CEAB88D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-0.8, -0.8);</w:t>
      </w:r>
    </w:p>
    <w:p w14:paraId="13B6CFFE" w14:textId="77777777" w:rsidR="00071F94" w:rsidRPr="005510F2" w:rsidRDefault="00071F94" w:rsidP="00071F94"/>
    <w:p w14:paraId="675603C9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-0.6, 0.6);</w:t>
      </w:r>
    </w:p>
    <w:p w14:paraId="69DC1EEB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-0.6, -0.8);</w:t>
      </w:r>
    </w:p>
    <w:p w14:paraId="3C9B029A" w14:textId="77777777" w:rsidR="00071F94" w:rsidRPr="005510F2" w:rsidRDefault="00071F94" w:rsidP="00071F94"/>
    <w:p w14:paraId="21BF90A2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-0.8, 0);</w:t>
      </w:r>
    </w:p>
    <w:p w14:paraId="4D1C63A7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-0.6, 0);</w:t>
      </w:r>
    </w:p>
    <w:p w14:paraId="5527DE79" w14:textId="77777777" w:rsidR="00071F94" w:rsidRPr="005510F2" w:rsidRDefault="00071F94" w:rsidP="00071F94"/>
    <w:p w14:paraId="758EBBDE" w14:textId="77777777" w:rsidR="00071F94" w:rsidRPr="005510F2" w:rsidRDefault="00071F94" w:rsidP="00071F94">
      <w:r w:rsidRPr="005510F2">
        <w:t>    //A</w:t>
      </w:r>
    </w:p>
    <w:p w14:paraId="7FCA33C6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-0.2, 0.6);</w:t>
      </w:r>
    </w:p>
    <w:p w14:paraId="0B312426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-0.4, -0.8);</w:t>
      </w:r>
    </w:p>
    <w:p w14:paraId="77448AF6" w14:textId="77777777" w:rsidR="00071F94" w:rsidRPr="005510F2" w:rsidRDefault="00071F94" w:rsidP="00071F94"/>
    <w:p w14:paraId="1B93F24F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-0.2, 0.6);</w:t>
      </w:r>
    </w:p>
    <w:p w14:paraId="15C38CC1" w14:textId="77777777" w:rsidR="00071F94" w:rsidRPr="005510F2" w:rsidRDefault="00071F94" w:rsidP="00071F94">
      <w:r w:rsidRPr="005510F2">
        <w:lastRenderedPageBreak/>
        <w:t>    glVertex2</w:t>
      </w:r>
      <w:proofErr w:type="gramStart"/>
      <w:r w:rsidRPr="005510F2">
        <w:t>f(</w:t>
      </w:r>
      <w:proofErr w:type="gramEnd"/>
      <w:r w:rsidRPr="005510F2">
        <w:t>0, -0.8);</w:t>
      </w:r>
    </w:p>
    <w:p w14:paraId="09FB899B" w14:textId="77777777" w:rsidR="00071F94" w:rsidRPr="005510F2" w:rsidRDefault="00071F94" w:rsidP="00071F94"/>
    <w:p w14:paraId="11DAA959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-0.28, 0);</w:t>
      </w:r>
    </w:p>
    <w:p w14:paraId="0C9F6AFD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-0.12, 0);</w:t>
      </w:r>
    </w:p>
    <w:p w14:paraId="5AD83377" w14:textId="77777777" w:rsidR="00071F94" w:rsidRPr="005510F2" w:rsidRDefault="00071F94" w:rsidP="00071F94"/>
    <w:p w14:paraId="333B47FA" w14:textId="77777777" w:rsidR="00071F94" w:rsidRPr="005510F2" w:rsidRDefault="00071F94" w:rsidP="00071F94">
      <w:r w:rsidRPr="005510F2">
        <w:t>    //B</w:t>
      </w:r>
    </w:p>
    <w:p w14:paraId="0445234E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0, 0.6);</w:t>
      </w:r>
    </w:p>
    <w:p w14:paraId="6B6826DF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0, -0.8);</w:t>
      </w:r>
    </w:p>
    <w:p w14:paraId="15A83A6A" w14:textId="77777777" w:rsidR="00071F94" w:rsidRPr="005510F2" w:rsidRDefault="00071F94" w:rsidP="00071F94"/>
    <w:p w14:paraId="71D5C2A8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0, 0.6);</w:t>
      </w:r>
    </w:p>
    <w:p w14:paraId="3099922E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0.4);</w:t>
      </w:r>
    </w:p>
    <w:p w14:paraId="0E89BEF6" w14:textId="77777777" w:rsidR="00071F94" w:rsidRPr="005510F2" w:rsidRDefault="00071F94" w:rsidP="00071F94"/>
    <w:p w14:paraId="556FAB72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0.4);</w:t>
      </w:r>
    </w:p>
    <w:p w14:paraId="38112A94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0.2);</w:t>
      </w:r>
    </w:p>
    <w:p w14:paraId="059B3467" w14:textId="77777777" w:rsidR="00071F94" w:rsidRPr="005510F2" w:rsidRDefault="00071F94" w:rsidP="00071F94"/>
    <w:p w14:paraId="2E361595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0.2);</w:t>
      </w:r>
    </w:p>
    <w:p w14:paraId="6BE6B783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0.10, 0);</w:t>
      </w:r>
    </w:p>
    <w:p w14:paraId="0D1B1A3F" w14:textId="77777777" w:rsidR="00071F94" w:rsidRPr="005510F2" w:rsidRDefault="00071F94" w:rsidP="00071F94"/>
    <w:p w14:paraId="63CAADE3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0.10, 0);</w:t>
      </w:r>
    </w:p>
    <w:p w14:paraId="717DD6D9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-0.2);</w:t>
      </w:r>
    </w:p>
    <w:p w14:paraId="03A82691" w14:textId="77777777" w:rsidR="00071F94" w:rsidRPr="005510F2" w:rsidRDefault="00071F94" w:rsidP="00071F94"/>
    <w:p w14:paraId="64DC3329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-0.2);</w:t>
      </w:r>
    </w:p>
    <w:p w14:paraId="6EA3855B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-0.4);</w:t>
      </w:r>
    </w:p>
    <w:p w14:paraId="123FEF9E" w14:textId="77777777" w:rsidR="00071F94" w:rsidRPr="005510F2" w:rsidRDefault="00071F94" w:rsidP="00071F94"/>
    <w:p w14:paraId="39D8481B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-0.4);</w:t>
      </w:r>
    </w:p>
    <w:p w14:paraId="39530721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0, -0.8);</w:t>
      </w:r>
    </w:p>
    <w:p w14:paraId="4145563A" w14:textId="77777777" w:rsidR="00071F94" w:rsidRPr="005510F2" w:rsidRDefault="00071F94" w:rsidP="00071F94"/>
    <w:p w14:paraId="1C09D5B9" w14:textId="77777777" w:rsidR="00071F94" w:rsidRPr="005510F2" w:rsidRDefault="00071F94" w:rsidP="00071F94">
      <w:r w:rsidRPr="005510F2">
        <w:t>    //I</w:t>
      </w:r>
    </w:p>
    <w:p w14:paraId="4058EE34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0.4, 0.6);</w:t>
      </w:r>
    </w:p>
    <w:p w14:paraId="2EB70C1F" w14:textId="77777777" w:rsidR="00071F94" w:rsidRPr="005510F2" w:rsidRDefault="00071F94" w:rsidP="00071F94">
      <w:r w:rsidRPr="005510F2">
        <w:lastRenderedPageBreak/>
        <w:t>    glVertex2</w:t>
      </w:r>
      <w:proofErr w:type="gramStart"/>
      <w:r w:rsidRPr="005510F2">
        <w:t>f(</w:t>
      </w:r>
      <w:proofErr w:type="gramEnd"/>
      <w:r w:rsidRPr="005510F2">
        <w:t>0.4, -0.8);</w:t>
      </w:r>
    </w:p>
    <w:p w14:paraId="3F58C2D3" w14:textId="77777777" w:rsidR="00071F94" w:rsidRPr="005510F2" w:rsidRDefault="00071F94" w:rsidP="00071F94"/>
    <w:p w14:paraId="4B36F005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0.6);</w:t>
      </w:r>
    </w:p>
    <w:p w14:paraId="15A2C1B7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0.6, 0.6);</w:t>
      </w:r>
    </w:p>
    <w:p w14:paraId="1FEE516A" w14:textId="77777777" w:rsidR="00071F94" w:rsidRPr="005510F2" w:rsidRDefault="00071F94" w:rsidP="00071F94"/>
    <w:p w14:paraId="14B6115F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0.2, -0.8);</w:t>
      </w:r>
    </w:p>
    <w:p w14:paraId="27C53664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0.6, -0.8);</w:t>
      </w:r>
    </w:p>
    <w:p w14:paraId="53C45BBD" w14:textId="77777777" w:rsidR="00071F94" w:rsidRPr="005510F2" w:rsidRDefault="00071F94" w:rsidP="00071F94"/>
    <w:p w14:paraId="2F005174" w14:textId="77777777" w:rsidR="00071F94" w:rsidRPr="005510F2" w:rsidRDefault="00071F94" w:rsidP="00071F94">
      <w:r w:rsidRPr="005510F2">
        <w:t>    //B</w:t>
      </w:r>
    </w:p>
    <w:p w14:paraId="3A41A948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0.7, -0.8);</w:t>
      </w:r>
    </w:p>
    <w:p w14:paraId="0407F658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0.7, 0.6);</w:t>
      </w:r>
    </w:p>
    <w:p w14:paraId="40823083" w14:textId="77777777" w:rsidR="00071F94" w:rsidRPr="005510F2" w:rsidRDefault="00071F94" w:rsidP="00071F94"/>
    <w:p w14:paraId="5D8BE150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0.7, 0.6);</w:t>
      </w:r>
    </w:p>
    <w:p w14:paraId="5A4F9E17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0.5);</w:t>
      </w:r>
    </w:p>
    <w:p w14:paraId="3B70C501" w14:textId="77777777" w:rsidR="00071F94" w:rsidRPr="005510F2" w:rsidRDefault="00071F94" w:rsidP="00071F94"/>
    <w:p w14:paraId="7042795F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0.1);</w:t>
      </w:r>
    </w:p>
    <w:p w14:paraId="413732B0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0.5);</w:t>
      </w:r>
    </w:p>
    <w:p w14:paraId="7DA06978" w14:textId="77777777" w:rsidR="00071F94" w:rsidRPr="005510F2" w:rsidRDefault="00071F94" w:rsidP="00071F94"/>
    <w:p w14:paraId="0DFB1124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0.1);</w:t>
      </w:r>
    </w:p>
    <w:p w14:paraId="73CD3EF5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0.7491266196605, 0.0125389939406);</w:t>
      </w:r>
    </w:p>
    <w:p w14:paraId="23F535A4" w14:textId="77777777" w:rsidR="00071F94" w:rsidRPr="005510F2" w:rsidRDefault="00071F94" w:rsidP="00071F94"/>
    <w:p w14:paraId="11179924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-0.1);</w:t>
      </w:r>
    </w:p>
    <w:p w14:paraId="515AB545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0.7491266196605, 0.0125389939406);</w:t>
      </w:r>
    </w:p>
    <w:p w14:paraId="1FE904F1" w14:textId="77777777" w:rsidR="00071F94" w:rsidRPr="005510F2" w:rsidRDefault="00071F94" w:rsidP="00071F94"/>
    <w:p w14:paraId="496F421B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-0.1);</w:t>
      </w:r>
    </w:p>
    <w:p w14:paraId="4C47D442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-0.7);</w:t>
      </w:r>
    </w:p>
    <w:p w14:paraId="7AA6C8A1" w14:textId="77777777" w:rsidR="00071F94" w:rsidRPr="005510F2" w:rsidRDefault="00071F94" w:rsidP="00071F94"/>
    <w:p w14:paraId="6B6BD4D4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0.7, -0.8);</w:t>
      </w:r>
    </w:p>
    <w:p w14:paraId="22D0AB19" w14:textId="77777777" w:rsidR="00071F94" w:rsidRPr="005510F2" w:rsidRDefault="00071F94" w:rsidP="00071F94">
      <w:r w:rsidRPr="005510F2">
        <w:t>    glVertex2</w:t>
      </w:r>
      <w:proofErr w:type="gramStart"/>
      <w:r w:rsidRPr="005510F2">
        <w:t>f(</w:t>
      </w:r>
      <w:proofErr w:type="gramEnd"/>
      <w:r w:rsidRPr="005510F2">
        <w:t>0.8, -0.7);</w:t>
      </w:r>
    </w:p>
    <w:p w14:paraId="3A40AF15" w14:textId="77777777" w:rsidR="00071F94" w:rsidRPr="005510F2" w:rsidRDefault="00071F94" w:rsidP="00071F94">
      <w:r w:rsidRPr="005510F2">
        <w:lastRenderedPageBreak/>
        <w:br/>
      </w:r>
      <w:r w:rsidRPr="005510F2">
        <w:br/>
      </w:r>
      <w:r w:rsidRPr="005510F2">
        <w:br/>
      </w:r>
      <w:r w:rsidRPr="005510F2">
        <w:br/>
      </w:r>
      <w:r w:rsidRPr="005510F2">
        <w:br/>
      </w:r>
    </w:p>
    <w:p w14:paraId="5E8979AA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glEnd</w:t>
      </w:r>
      <w:proofErr w:type="spellEnd"/>
      <w:r w:rsidRPr="005510F2">
        <w:t>(</w:t>
      </w:r>
      <w:proofErr w:type="gramEnd"/>
      <w:r w:rsidRPr="005510F2">
        <w:t>);</w:t>
      </w:r>
    </w:p>
    <w:p w14:paraId="5B0D6212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glFlush</w:t>
      </w:r>
      <w:proofErr w:type="spellEnd"/>
      <w:r w:rsidRPr="005510F2">
        <w:t>(</w:t>
      </w:r>
      <w:proofErr w:type="gramEnd"/>
      <w:r w:rsidRPr="005510F2">
        <w:t>);</w:t>
      </w:r>
    </w:p>
    <w:p w14:paraId="2B783B49" w14:textId="77777777" w:rsidR="00071F94" w:rsidRPr="005510F2" w:rsidRDefault="00071F94" w:rsidP="00071F94"/>
    <w:p w14:paraId="3E8724D4" w14:textId="77777777" w:rsidR="00071F94" w:rsidRPr="005510F2" w:rsidRDefault="00071F94" w:rsidP="00071F94">
      <w:r w:rsidRPr="005510F2">
        <w:t>}</w:t>
      </w:r>
    </w:p>
    <w:p w14:paraId="619CB387" w14:textId="77777777" w:rsidR="00071F94" w:rsidRPr="005510F2" w:rsidRDefault="00071F94" w:rsidP="00071F94"/>
    <w:p w14:paraId="53A02C11" w14:textId="77777777" w:rsidR="00071F94" w:rsidRPr="005510F2" w:rsidRDefault="00071F94" w:rsidP="00071F94">
      <w:r w:rsidRPr="005510F2">
        <w:t xml:space="preserve">int </w:t>
      </w:r>
      <w:proofErr w:type="gramStart"/>
      <w:r w:rsidRPr="005510F2">
        <w:t>main(</w:t>
      </w:r>
      <w:proofErr w:type="gramEnd"/>
      <w:r w:rsidRPr="005510F2">
        <w:t xml:space="preserve">int </w:t>
      </w:r>
      <w:proofErr w:type="spellStart"/>
      <w:r w:rsidRPr="005510F2">
        <w:t>argc</w:t>
      </w:r>
      <w:proofErr w:type="spellEnd"/>
      <w:r w:rsidRPr="005510F2">
        <w:t xml:space="preserve">, char** </w:t>
      </w:r>
      <w:proofErr w:type="spellStart"/>
      <w:r w:rsidRPr="005510F2">
        <w:t>argv</w:t>
      </w:r>
      <w:proofErr w:type="spellEnd"/>
      <w:r w:rsidRPr="005510F2">
        <w:t>) {</w:t>
      </w:r>
    </w:p>
    <w:p w14:paraId="42C762D7" w14:textId="77777777" w:rsidR="00071F94" w:rsidRPr="005510F2" w:rsidRDefault="00071F94" w:rsidP="00071F94"/>
    <w:p w14:paraId="7627A3B3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glutInit</w:t>
      </w:r>
      <w:proofErr w:type="spellEnd"/>
      <w:r w:rsidRPr="005510F2">
        <w:t>(</w:t>
      </w:r>
      <w:proofErr w:type="gramEnd"/>
      <w:r w:rsidRPr="005510F2">
        <w:t>&amp;</w:t>
      </w:r>
      <w:proofErr w:type="spellStart"/>
      <w:r w:rsidRPr="005510F2">
        <w:t>argc</w:t>
      </w:r>
      <w:proofErr w:type="spellEnd"/>
      <w:r w:rsidRPr="005510F2">
        <w:t xml:space="preserve">, </w:t>
      </w:r>
      <w:proofErr w:type="spellStart"/>
      <w:r w:rsidRPr="005510F2">
        <w:t>argv</w:t>
      </w:r>
      <w:proofErr w:type="spellEnd"/>
      <w:r w:rsidRPr="005510F2">
        <w:t>);</w:t>
      </w:r>
    </w:p>
    <w:p w14:paraId="69C002CF" w14:textId="77777777" w:rsidR="00071F94" w:rsidRPr="005510F2" w:rsidRDefault="00071F94" w:rsidP="00071F94"/>
    <w:p w14:paraId="0638B7EA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glutCreateWindow</w:t>
      </w:r>
      <w:proofErr w:type="spellEnd"/>
      <w:r w:rsidRPr="005510F2">
        <w:t>(</w:t>
      </w:r>
      <w:proofErr w:type="gramEnd"/>
      <w:r w:rsidRPr="005510F2">
        <w:t>"OpenGL Setup");</w:t>
      </w:r>
    </w:p>
    <w:p w14:paraId="48F43106" w14:textId="77777777" w:rsidR="00071F94" w:rsidRPr="005510F2" w:rsidRDefault="00071F94" w:rsidP="00071F94"/>
    <w:p w14:paraId="5B0982AD" w14:textId="77777777" w:rsidR="00071F94" w:rsidRPr="005510F2" w:rsidRDefault="00071F94" w:rsidP="00071F94">
      <w:r w:rsidRPr="005510F2">
        <w:t xml:space="preserve">    </w:t>
      </w:r>
      <w:proofErr w:type="spellStart"/>
      <w:proofErr w:type="gramStart"/>
      <w:r w:rsidRPr="005510F2">
        <w:t>glutInitWindowSize</w:t>
      </w:r>
      <w:proofErr w:type="spellEnd"/>
      <w:r w:rsidRPr="005510F2">
        <w:t>(</w:t>
      </w:r>
      <w:proofErr w:type="gramEnd"/>
      <w:r w:rsidRPr="005510F2">
        <w:t>5000, 4000);</w:t>
      </w:r>
    </w:p>
    <w:p w14:paraId="16E71C57" w14:textId="77777777" w:rsidR="00071F94" w:rsidRPr="005510F2" w:rsidRDefault="00071F94" w:rsidP="00071F94"/>
    <w:p w14:paraId="3B36E1E4" w14:textId="77777777" w:rsidR="00071F94" w:rsidRPr="005510F2" w:rsidRDefault="00071F94" w:rsidP="00071F94">
      <w:r w:rsidRPr="005510F2">
        <w:t xml:space="preserve">    </w:t>
      </w:r>
      <w:proofErr w:type="spellStart"/>
      <w:r w:rsidRPr="005510F2">
        <w:t>glutDisplayFunc</w:t>
      </w:r>
      <w:proofErr w:type="spellEnd"/>
      <w:r w:rsidRPr="005510F2">
        <w:t>(display</w:t>
      </w:r>
      <w:proofErr w:type="gramStart"/>
      <w:r w:rsidRPr="005510F2">
        <w:t>);</w:t>
      </w:r>
      <w:proofErr w:type="gramEnd"/>
    </w:p>
    <w:p w14:paraId="4384A8B7" w14:textId="77777777" w:rsidR="00071F94" w:rsidRPr="005510F2" w:rsidRDefault="00071F94" w:rsidP="00071F94">
      <w:r w:rsidRPr="005510F2">
        <w:t xml:space="preserve">    </w:t>
      </w:r>
      <w:proofErr w:type="gramStart"/>
      <w:r w:rsidRPr="005510F2">
        <w:t>glutMainLoop(</w:t>
      </w:r>
      <w:proofErr w:type="gramEnd"/>
      <w:r w:rsidRPr="005510F2">
        <w:t>);</w:t>
      </w:r>
    </w:p>
    <w:p w14:paraId="534959DC" w14:textId="77777777" w:rsidR="00071F94" w:rsidRPr="005510F2" w:rsidRDefault="00071F94" w:rsidP="00071F94"/>
    <w:p w14:paraId="40091D8C" w14:textId="77777777" w:rsidR="00071F94" w:rsidRPr="005510F2" w:rsidRDefault="00071F94" w:rsidP="00071F94">
      <w:r w:rsidRPr="005510F2">
        <w:t xml:space="preserve">    return </w:t>
      </w:r>
      <w:proofErr w:type="gramStart"/>
      <w:r w:rsidRPr="005510F2">
        <w:t>0;</w:t>
      </w:r>
      <w:proofErr w:type="gramEnd"/>
    </w:p>
    <w:p w14:paraId="38BF486B" w14:textId="77777777" w:rsidR="00071F94" w:rsidRPr="005510F2" w:rsidRDefault="00071F94" w:rsidP="00071F94"/>
    <w:p w14:paraId="1D4A126E" w14:textId="77777777" w:rsidR="00071F94" w:rsidRPr="005510F2" w:rsidRDefault="00071F94" w:rsidP="00071F94">
      <w:r w:rsidRPr="005510F2">
        <w:t>}</w:t>
      </w:r>
    </w:p>
    <w:p w14:paraId="3DB1CC78" w14:textId="77777777" w:rsidR="00071F94" w:rsidRDefault="00071F94" w:rsidP="00071F94">
      <w:r>
        <w:t>Output:</w:t>
      </w:r>
    </w:p>
    <w:p w14:paraId="68FDEE82" w14:textId="77777777" w:rsidR="00071F94" w:rsidRDefault="00071F94" w:rsidP="00071F94"/>
    <w:p w14:paraId="70B3E60A" w14:textId="77777777" w:rsidR="00071F94" w:rsidRDefault="00071F94" w:rsidP="00071F94">
      <w:r w:rsidRPr="005510F2">
        <w:rPr>
          <w:noProof/>
        </w:rPr>
        <w:lastRenderedPageBreak/>
        <w:drawing>
          <wp:inline distT="0" distB="0" distL="0" distR="0" wp14:anchorId="271FEC1D" wp14:editId="0EB1E2EA">
            <wp:extent cx="5943600" cy="3343275"/>
            <wp:effectExtent l="0" t="0" r="0" b="9525"/>
            <wp:docPr id="1995941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185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EE4A" w14:textId="77777777" w:rsidR="00071F94" w:rsidRDefault="00071F94" w:rsidP="00071F94"/>
    <w:p w14:paraId="799E7302" w14:textId="77777777" w:rsidR="00071F94" w:rsidRDefault="00071F94" w:rsidP="00071F94"/>
    <w:p w14:paraId="4EAF03AB" w14:textId="77777777" w:rsidR="00071F94" w:rsidRDefault="00071F94" w:rsidP="00071F94">
      <w:proofErr w:type="gramStart"/>
      <w:r>
        <w:t>2:AIUB</w:t>
      </w:r>
      <w:proofErr w:type="gramEnd"/>
    </w:p>
    <w:p w14:paraId="2B2C9F59" w14:textId="77777777" w:rsidR="00071F94" w:rsidRDefault="00071F94" w:rsidP="00071F94">
      <w:r>
        <w:t>Graph:</w:t>
      </w:r>
    </w:p>
    <w:p w14:paraId="69E9E635" w14:textId="77777777" w:rsidR="00071F94" w:rsidRDefault="00071F94" w:rsidP="00071F94">
      <w:r>
        <w:rPr>
          <w:noProof/>
        </w:rPr>
        <w:drawing>
          <wp:inline distT="0" distB="0" distL="0" distR="0" wp14:anchorId="595ADE55" wp14:editId="0E104CFB">
            <wp:extent cx="5943600" cy="3023234"/>
            <wp:effectExtent l="0" t="0" r="0" b="5716"/>
            <wp:docPr id="1607927827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2782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D316707" w14:textId="77777777" w:rsidR="00071F94" w:rsidRDefault="00071F94" w:rsidP="00071F94">
      <w:r>
        <w:t>Code:</w:t>
      </w:r>
      <w:r>
        <w:rPr>
          <w:rFonts w:ascii="Consolas" w:hAnsi="Consolas"/>
          <w:color w:val="C586C0"/>
          <w:sz w:val="21"/>
          <w:szCs w:val="21"/>
        </w:rPr>
        <w:t xml:space="preserve"> </w:t>
      </w:r>
      <w:r>
        <w:t>#include &lt;</w:t>
      </w:r>
      <w:proofErr w:type="spellStart"/>
      <w:r>
        <w:t>windows.h</w:t>
      </w:r>
      <w:proofErr w:type="spellEnd"/>
      <w:r>
        <w:t xml:space="preserve">&gt; </w:t>
      </w:r>
    </w:p>
    <w:p w14:paraId="7B4A6755" w14:textId="77777777" w:rsidR="00071F94" w:rsidRDefault="00071F94" w:rsidP="00071F94">
      <w:r>
        <w:t>#include &lt;GL/</w:t>
      </w:r>
      <w:proofErr w:type="spellStart"/>
      <w:r>
        <w:t>glut.h</w:t>
      </w:r>
      <w:proofErr w:type="spellEnd"/>
      <w:r>
        <w:t xml:space="preserve">&gt; </w:t>
      </w:r>
    </w:p>
    <w:p w14:paraId="706B2861" w14:textId="77777777" w:rsidR="00071F94" w:rsidRDefault="00071F94" w:rsidP="00071F94"/>
    <w:p w14:paraId="59F8FEDB" w14:textId="77777777" w:rsidR="00071F94" w:rsidRDefault="00071F94" w:rsidP="00071F94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0560DDF" w14:textId="77777777" w:rsidR="00071F94" w:rsidRDefault="00071F94" w:rsidP="00071F94"/>
    <w:p w14:paraId="405EF695" w14:textId="77777777" w:rsidR="00071F94" w:rsidRDefault="00071F94" w:rsidP="00071F94">
      <w:r>
        <w:t xml:space="preserve">   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1.0f, 1.0f, 1.0f, 1.0f);</w:t>
      </w:r>
    </w:p>
    <w:p w14:paraId="1626926A" w14:textId="77777777" w:rsidR="00071F94" w:rsidRDefault="00071F94" w:rsidP="00071F94"/>
    <w:p w14:paraId="60CBAFA4" w14:textId="77777777" w:rsidR="00071F94" w:rsidRDefault="00071F94" w:rsidP="00071F94">
      <w:r>
        <w:t xml:space="preserve">   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14:paraId="011E1D32" w14:textId="77777777" w:rsidR="00071F94" w:rsidRDefault="00071F94" w:rsidP="00071F94"/>
    <w:p w14:paraId="7B52A8E1" w14:textId="77777777" w:rsidR="00071F94" w:rsidRDefault="00071F94" w:rsidP="00071F94">
      <w:r>
        <w:t xml:space="preserve">    </w:t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5);</w:t>
      </w:r>
    </w:p>
    <w:p w14:paraId="2D25B5E7" w14:textId="77777777" w:rsidR="00071F94" w:rsidRDefault="00071F94" w:rsidP="00071F94"/>
    <w:p w14:paraId="1AC02F2B" w14:textId="77777777" w:rsidR="00071F94" w:rsidRDefault="00071F94" w:rsidP="00071F94">
      <w:r>
        <w:t xml:space="preserve">   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GL_LINES);</w:t>
      </w:r>
    </w:p>
    <w:p w14:paraId="59DE4CB3" w14:textId="77777777" w:rsidR="00071F94" w:rsidRDefault="00071F94" w:rsidP="00071F94"/>
    <w:p w14:paraId="40316531" w14:textId="77777777" w:rsidR="00071F94" w:rsidRDefault="00071F94" w:rsidP="00071F94">
      <w:r>
        <w:t>    glColor3</w:t>
      </w:r>
      <w:proofErr w:type="gramStart"/>
      <w:r>
        <w:t>f(</w:t>
      </w:r>
      <w:proofErr w:type="gramEnd"/>
      <w:r>
        <w:t>0.0f, 0.0f, 0.0f);</w:t>
      </w:r>
    </w:p>
    <w:p w14:paraId="4203CD6F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-0.5, 0.4);</w:t>
      </w:r>
    </w:p>
    <w:p w14:paraId="26ED03DA" w14:textId="77777777" w:rsidR="00071F94" w:rsidRDefault="00071F94" w:rsidP="00071F94"/>
    <w:p w14:paraId="6DB98494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-0.8, -0.5);</w:t>
      </w:r>
    </w:p>
    <w:p w14:paraId="01201F6D" w14:textId="77777777" w:rsidR="00071F94" w:rsidRDefault="00071F94" w:rsidP="00071F94"/>
    <w:p w14:paraId="48623D3D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-0.5, 0.4);</w:t>
      </w:r>
    </w:p>
    <w:p w14:paraId="7BD4202E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-0.2, -0.5);</w:t>
      </w:r>
    </w:p>
    <w:p w14:paraId="13E373E8" w14:textId="77777777" w:rsidR="00071F94" w:rsidRDefault="00071F94" w:rsidP="00071F94"/>
    <w:p w14:paraId="17E2540A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-0.63333333333333, 0);</w:t>
      </w:r>
    </w:p>
    <w:p w14:paraId="60BEC56B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-0.36666666666666, 0);</w:t>
      </w:r>
    </w:p>
    <w:p w14:paraId="11A88625" w14:textId="77777777" w:rsidR="00071F94" w:rsidRDefault="00071F94" w:rsidP="00071F94"/>
    <w:p w14:paraId="092EFEFB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-0.1, 0.4);</w:t>
      </w:r>
    </w:p>
    <w:p w14:paraId="6AF885E0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-0.1, -0.5);</w:t>
      </w:r>
    </w:p>
    <w:p w14:paraId="5B34C009" w14:textId="77777777" w:rsidR="00071F94" w:rsidRDefault="00071F94" w:rsidP="00071F94"/>
    <w:p w14:paraId="11B7F536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-0.1, -0.5);</w:t>
      </w:r>
    </w:p>
    <w:p w14:paraId="5946C739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0, -0.5);</w:t>
      </w:r>
    </w:p>
    <w:p w14:paraId="0B55AECD" w14:textId="77777777" w:rsidR="00071F94" w:rsidRDefault="00071F94" w:rsidP="00071F94"/>
    <w:p w14:paraId="711FA0D2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0, -0.5);</w:t>
      </w:r>
    </w:p>
    <w:p w14:paraId="65699AE3" w14:textId="77777777" w:rsidR="00071F94" w:rsidRDefault="00071F94" w:rsidP="00071F94">
      <w:r>
        <w:lastRenderedPageBreak/>
        <w:t>    glVertex2</w:t>
      </w:r>
      <w:proofErr w:type="gramStart"/>
      <w:r>
        <w:t>f(</w:t>
      </w:r>
      <w:proofErr w:type="gramEnd"/>
      <w:r>
        <w:t>0, 0.4);</w:t>
      </w:r>
    </w:p>
    <w:p w14:paraId="1F67E762" w14:textId="77777777" w:rsidR="00071F94" w:rsidRDefault="00071F94" w:rsidP="00071F94"/>
    <w:p w14:paraId="70246A2C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0, 0.4);</w:t>
      </w:r>
    </w:p>
    <w:p w14:paraId="400A1671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-0.1, 0.4);</w:t>
      </w:r>
    </w:p>
    <w:p w14:paraId="5E0BBBA6" w14:textId="77777777" w:rsidR="00071F94" w:rsidRDefault="00071F94" w:rsidP="00071F94"/>
    <w:p w14:paraId="032ABDE7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0.1, 0.4);</w:t>
      </w:r>
    </w:p>
    <w:p w14:paraId="19C3FE4B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0.1, -0.5);</w:t>
      </w:r>
    </w:p>
    <w:p w14:paraId="0EFF3FA5" w14:textId="77777777" w:rsidR="00071F94" w:rsidRDefault="00071F94" w:rsidP="00071F94"/>
    <w:p w14:paraId="7139507D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0.1, -0.5);</w:t>
      </w:r>
    </w:p>
    <w:p w14:paraId="3ED1CA6A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0.1, -0.54);</w:t>
      </w:r>
    </w:p>
    <w:p w14:paraId="114F19DB" w14:textId="77777777" w:rsidR="00071F94" w:rsidRDefault="00071F94" w:rsidP="00071F94"/>
    <w:p w14:paraId="229F95C4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0.1211025036733, -0.556751052333);</w:t>
      </w:r>
    </w:p>
    <w:p w14:paraId="5F414450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0.1, -0.54);</w:t>
      </w:r>
    </w:p>
    <w:p w14:paraId="65E68F2C" w14:textId="77777777" w:rsidR="00071F94" w:rsidRDefault="00071F94" w:rsidP="00071F94"/>
    <w:p w14:paraId="590F6A38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0.1211025036733, -0.556751052333);</w:t>
      </w:r>
    </w:p>
    <w:p w14:paraId="3F6ABB03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0.16, -0.58);</w:t>
      </w:r>
    </w:p>
    <w:p w14:paraId="7C9545AB" w14:textId="77777777" w:rsidR="00071F94" w:rsidRDefault="00071F94" w:rsidP="00071F94"/>
    <w:p w14:paraId="059E9A53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0.2, -0.6);</w:t>
      </w:r>
    </w:p>
    <w:p w14:paraId="30931687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0.16, -0.58);</w:t>
      </w:r>
    </w:p>
    <w:p w14:paraId="15D4119C" w14:textId="77777777" w:rsidR="00071F94" w:rsidRDefault="00071F94" w:rsidP="00071F94"/>
    <w:p w14:paraId="03B45BFA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0.2, -0.6);</w:t>
      </w:r>
    </w:p>
    <w:p w14:paraId="3939322E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0.24, -0.62);</w:t>
      </w:r>
    </w:p>
    <w:p w14:paraId="6246D691" w14:textId="77777777" w:rsidR="00071F94" w:rsidRDefault="00071F94" w:rsidP="00071F94"/>
    <w:p w14:paraId="52A259EF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0.28, -0.62);</w:t>
      </w:r>
    </w:p>
    <w:p w14:paraId="3960F6D3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0.24, -0.62);</w:t>
      </w:r>
    </w:p>
    <w:p w14:paraId="57E9BDB0" w14:textId="77777777" w:rsidR="00071F94" w:rsidRDefault="00071F94" w:rsidP="00071F94"/>
    <w:p w14:paraId="3D1EFC41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0.28, -0.62);</w:t>
      </w:r>
    </w:p>
    <w:p w14:paraId="68C011FE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0.3164277686293, -0.6065124888813);</w:t>
      </w:r>
    </w:p>
    <w:p w14:paraId="2B7F28F2" w14:textId="77777777" w:rsidR="00071F94" w:rsidRDefault="00071F94" w:rsidP="00071F94"/>
    <w:p w14:paraId="4852A66D" w14:textId="77777777" w:rsidR="00071F94" w:rsidRDefault="00071F94" w:rsidP="00071F94">
      <w:r>
        <w:lastRenderedPageBreak/>
        <w:t>    glVertex2</w:t>
      </w:r>
      <w:proofErr w:type="gramStart"/>
      <w:r>
        <w:t>f(</w:t>
      </w:r>
      <w:proofErr w:type="gramEnd"/>
      <w:r>
        <w:t>0.34, -0.6);</w:t>
      </w:r>
    </w:p>
    <w:p w14:paraId="25C78DA0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0.3164277686293, -0.6065124888813);</w:t>
      </w:r>
    </w:p>
    <w:p w14:paraId="7390E76C" w14:textId="77777777" w:rsidR="00071F94" w:rsidRDefault="00071F94" w:rsidP="00071F94"/>
    <w:p w14:paraId="190B1233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0.34, -0.6);</w:t>
      </w:r>
    </w:p>
    <w:p w14:paraId="58C5DAA9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0.36, -0.58);</w:t>
      </w:r>
    </w:p>
    <w:p w14:paraId="39625EB6" w14:textId="77777777" w:rsidR="00071F94" w:rsidRDefault="00071F94" w:rsidP="00071F94"/>
    <w:p w14:paraId="0DD83361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0.3996735363129, -0.5427992476932);</w:t>
      </w:r>
    </w:p>
    <w:p w14:paraId="3A37B9C0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0.36, -0.58);</w:t>
      </w:r>
    </w:p>
    <w:p w14:paraId="06DDC65B" w14:textId="77777777" w:rsidR="00071F94" w:rsidRDefault="00071F94" w:rsidP="00071F94"/>
    <w:p w14:paraId="050F4F1A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0.4, -0.5);</w:t>
      </w:r>
    </w:p>
    <w:p w14:paraId="375A5B35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0.36, -0.58);</w:t>
      </w:r>
    </w:p>
    <w:p w14:paraId="2069D407" w14:textId="77777777" w:rsidR="00071F94" w:rsidRDefault="00071F94" w:rsidP="00071F94"/>
    <w:p w14:paraId="16F7C6DE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0.4, -0.5);</w:t>
      </w:r>
    </w:p>
    <w:p w14:paraId="3A950093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0.4, 0.4);</w:t>
      </w:r>
    </w:p>
    <w:p w14:paraId="0143DDA6" w14:textId="77777777" w:rsidR="00071F94" w:rsidRDefault="00071F94" w:rsidP="00071F94"/>
    <w:p w14:paraId="239ADF68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0.6, 0.4);</w:t>
      </w:r>
    </w:p>
    <w:p w14:paraId="077951CE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0.6, -0.6);</w:t>
      </w:r>
    </w:p>
    <w:p w14:paraId="54441394" w14:textId="77777777" w:rsidR="00071F94" w:rsidRDefault="00071F94" w:rsidP="00071F94"/>
    <w:p w14:paraId="52AFFEC0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0.6, 0.4);</w:t>
      </w:r>
    </w:p>
    <w:p w14:paraId="44CCF626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0.9, 0);</w:t>
      </w:r>
    </w:p>
    <w:p w14:paraId="060BE6F3" w14:textId="77777777" w:rsidR="00071F94" w:rsidRDefault="00071F94" w:rsidP="00071F94"/>
    <w:p w14:paraId="11A7B546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0.6, -0.2);</w:t>
      </w:r>
    </w:p>
    <w:p w14:paraId="69E1EC5C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0.9, 0);</w:t>
      </w:r>
    </w:p>
    <w:p w14:paraId="1B356C87" w14:textId="77777777" w:rsidR="00071F94" w:rsidRDefault="00071F94" w:rsidP="00071F94"/>
    <w:p w14:paraId="6B91281E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0.6, -0.2);</w:t>
      </w:r>
    </w:p>
    <w:p w14:paraId="3ABD0621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0.9, -0.3);</w:t>
      </w:r>
    </w:p>
    <w:p w14:paraId="00A0E3F4" w14:textId="77777777" w:rsidR="00071F94" w:rsidRDefault="00071F94" w:rsidP="00071F94"/>
    <w:p w14:paraId="3755B174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0.6, -0.6);</w:t>
      </w:r>
    </w:p>
    <w:p w14:paraId="6D857041" w14:textId="77777777" w:rsidR="00071F94" w:rsidRDefault="00071F94" w:rsidP="00071F94">
      <w:r>
        <w:t>    glVertex2</w:t>
      </w:r>
      <w:proofErr w:type="gramStart"/>
      <w:r>
        <w:t>f(</w:t>
      </w:r>
      <w:proofErr w:type="gramEnd"/>
      <w:r>
        <w:t>0.9, -0.3);</w:t>
      </w:r>
    </w:p>
    <w:p w14:paraId="33304D00" w14:textId="77777777" w:rsidR="00071F94" w:rsidRDefault="00071F94" w:rsidP="00071F94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F06B551" w14:textId="77777777" w:rsidR="00071F94" w:rsidRDefault="00071F94" w:rsidP="00071F94">
      <w:r>
        <w:t xml:space="preserve">   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1F66C6BC" w14:textId="77777777" w:rsidR="00071F94" w:rsidRDefault="00071F94" w:rsidP="00071F94"/>
    <w:p w14:paraId="44E2D9C3" w14:textId="77777777" w:rsidR="00071F94" w:rsidRDefault="00071F94" w:rsidP="00071F94">
      <w:r>
        <w:t xml:space="preserve">   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14:paraId="4DC8E1E9" w14:textId="77777777" w:rsidR="00071F94" w:rsidRDefault="00071F94" w:rsidP="00071F94"/>
    <w:p w14:paraId="2E8F79D8" w14:textId="77777777" w:rsidR="00071F94" w:rsidRDefault="00071F94" w:rsidP="00071F94">
      <w:r>
        <w:t>}</w:t>
      </w:r>
    </w:p>
    <w:p w14:paraId="514210E9" w14:textId="77777777" w:rsidR="00071F94" w:rsidRDefault="00071F94" w:rsidP="00071F94"/>
    <w:p w14:paraId="6E8F9262" w14:textId="77777777" w:rsidR="00071F94" w:rsidRDefault="00071F94" w:rsidP="00071F94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14EFAE58" w14:textId="77777777" w:rsidR="00071F94" w:rsidRDefault="00071F94" w:rsidP="00071F94"/>
    <w:p w14:paraId="4A001972" w14:textId="77777777" w:rsidR="00071F94" w:rsidRDefault="00071F94" w:rsidP="00071F94">
      <w:r>
        <w:t xml:space="preserve">   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00DCFC17" w14:textId="77777777" w:rsidR="00071F94" w:rsidRDefault="00071F94" w:rsidP="00071F94"/>
    <w:p w14:paraId="38BFB162" w14:textId="77777777" w:rsidR="00071F94" w:rsidRDefault="00071F94" w:rsidP="00071F94">
      <w:r>
        <w:t xml:space="preserve">   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"OpenGL Setup");</w:t>
      </w:r>
    </w:p>
    <w:p w14:paraId="2D04CAD4" w14:textId="77777777" w:rsidR="00071F94" w:rsidRDefault="00071F94" w:rsidP="00071F94"/>
    <w:p w14:paraId="2BE5FE3C" w14:textId="77777777" w:rsidR="00071F94" w:rsidRDefault="00071F94" w:rsidP="00071F94">
      <w:r>
        <w:t xml:space="preserve">   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5000, 4000);</w:t>
      </w:r>
    </w:p>
    <w:p w14:paraId="315707C2" w14:textId="77777777" w:rsidR="00071F94" w:rsidRDefault="00071F94" w:rsidP="00071F94"/>
    <w:p w14:paraId="72D16DA6" w14:textId="77777777" w:rsidR="00071F94" w:rsidRDefault="00071F94" w:rsidP="00071F94">
      <w:r>
        <w:t xml:space="preserve">   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676860C7" w14:textId="77777777" w:rsidR="00071F94" w:rsidRDefault="00071F94" w:rsidP="00071F94">
      <w:r>
        <w:t xml:space="preserve">    </w:t>
      </w:r>
      <w:proofErr w:type="gramStart"/>
      <w:r>
        <w:t>glutMainLoop(</w:t>
      </w:r>
      <w:proofErr w:type="gramEnd"/>
      <w:r>
        <w:t>);</w:t>
      </w:r>
    </w:p>
    <w:p w14:paraId="2A55ACA7" w14:textId="77777777" w:rsidR="00071F94" w:rsidRDefault="00071F94" w:rsidP="00071F94"/>
    <w:p w14:paraId="33CD4DE6" w14:textId="77777777" w:rsidR="00071F94" w:rsidRDefault="00071F94" w:rsidP="00071F94">
      <w:r>
        <w:t xml:space="preserve">    return </w:t>
      </w:r>
      <w:proofErr w:type="gramStart"/>
      <w:r>
        <w:t>0;</w:t>
      </w:r>
      <w:proofErr w:type="gramEnd"/>
    </w:p>
    <w:p w14:paraId="6632321D" w14:textId="77777777" w:rsidR="00071F94" w:rsidRDefault="00071F94" w:rsidP="00071F94"/>
    <w:p w14:paraId="2EB98044" w14:textId="77777777" w:rsidR="00071F94" w:rsidRDefault="00071F94" w:rsidP="00071F94">
      <w:r>
        <w:t>}</w:t>
      </w:r>
    </w:p>
    <w:p w14:paraId="1D7A829A" w14:textId="77777777" w:rsidR="00071F94" w:rsidRDefault="00071F94" w:rsidP="00071F94">
      <w:r>
        <w:lastRenderedPageBreak/>
        <w:t xml:space="preserve">Output: </w:t>
      </w:r>
      <w:r>
        <w:rPr>
          <w:noProof/>
        </w:rPr>
        <w:drawing>
          <wp:inline distT="0" distB="0" distL="0" distR="0" wp14:anchorId="2265F474" wp14:editId="3C5FD39E">
            <wp:extent cx="5943600" cy="3343274"/>
            <wp:effectExtent l="0" t="0" r="0" b="0"/>
            <wp:docPr id="1114634280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F115DF" w14:textId="77777777" w:rsidR="00071F94" w:rsidRDefault="00071F94" w:rsidP="00071F94"/>
    <w:p w14:paraId="5EE11A99" w14:textId="77777777" w:rsidR="00071F94" w:rsidRDefault="00071F94" w:rsidP="00071F94"/>
    <w:p w14:paraId="7CC652E5" w14:textId="77777777" w:rsidR="00071F94" w:rsidRDefault="00071F94" w:rsidP="00071F94"/>
    <w:p w14:paraId="5F6709EF" w14:textId="77777777" w:rsidR="00071F94" w:rsidRDefault="00071F94" w:rsidP="00071F94"/>
    <w:p w14:paraId="0EF501A6" w14:textId="77777777" w:rsidR="00071F94" w:rsidRDefault="00071F94" w:rsidP="00071F94"/>
    <w:p w14:paraId="684CFF64" w14:textId="77777777" w:rsidR="00071F94" w:rsidRDefault="00071F94" w:rsidP="00071F94">
      <w:r>
        <w:t>3.BRAVO</w:t>
      </w:r>
    </w:p>
    <w:p w14:paraId="6CEE811B" w14:textId="77777777" w:rsidR="00071F94" w:rsidRDefault="00071F94" w:rsidP="00071F94">
      <w:r>
        <w:t>Graph:</w:t>
      </w:r>
    </w:p>
    <w:p w14:paraId="14DBEA96" w14:textId="77777777" w:rsidR="00071F94" w:rsidRDefault="00071F94" w:rsidP="00071F94">
      <w:r w:rsidRPr="00300569">
        <w:lastRenderedPageBreak/>
        <w:drawing>
          <wp:inline distT="0" distB="0" distL="0" distR="0" wp14:anchorId="43462732" wp14:editId="755A77FC">
            <wp:extent cx="5943600" cy="3043555"/>
            <wp:effectExtent l="0" t="0" r="0" b="4445"/>
            <wp:docPr id="1538062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236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470C" w14:textId="77777777" w:rsidR="00071F94" w:rsidRDefault="00071F94" w:rsidP="00071F94">
      <w:r>
        <w:t>Code:</w:t>
      </w:r>
    </w:p>
    <w:p w14:paraId="058966F0" w14:textId="77777777" w:rsidR="00071F94" w:rsidRPr="00300569" w:rsidRDefault="00071F94" w:rsidP="00071F94">
      <w:r w:rsidRPr="00300569">
        <w:t>#include &lt;</w:t>
      </w:r>
      <w:proofErr w:type="spellStart"/>
      <w:r w:rsidRPr="00300569">
        <w:t>windows.h</w:t>
      </w:r>
      <w:proofErr w:type="spellEnd"/>
      <w:r w:rsidRPr="00300569">
        <w:t xml:space="preserve">&gt; </w:t>
      </w:r>
    </w:p>
    <w:p w14:paraId="033EB4EC" w14:textId="77777777" w:rsidR="00071F94" w:rsidRPr="00300569" w:rsidRDefault="00071F94" w:rsidP="00071F94">
      <w:r w:rsidRPr="00300569">
        <w:t>#include &lt;GL/</w:t>
      </w:r>
      <w:proofErr w:type="spellStart"/>
      <w:r w:rsidRPr="00300569">
        <w:t>glut.h</w:t>
      </w:r>
      <w:proofErr w:type="spellEnd"/>
      <w:r w:rsidRPr="00300569">
        <w:t xml:space="preserve">&gt; </w:t>
      </w:r>
    </w:p>
    <w:p w14:paraId="17AF69E6" w14:textId="77777777" w:rsidR="00071F94" w:rsidRPr="00300569" w:rsidRDefault="00071F94" w:rsidP="00071F94">
      <w:r w:rsidRPr="00300569">
        <w:t>#include&lt;math.h&gt;    </w:t>
      </w:r>
    </w:p>
    <w:p w14:paraId="3F7E5DD2" w14:textId="77777777" w:rsidR="00071F94" w:rsidRPr="00300569" w:rsidRDefault="00071F94" w:rsidP="00071F94"/>
    <w:p w14:paraId="6DE213C8" w14:textId="77777777" w:rsidR="00071F94" w:rsidRPr="00300569" w:rsidRDefault="00071F94" w:rsidP="00071F94">
      <w:r w:rsidRPr="00300569">
        <w:t xml:space="preserve">void </w:t>
      </w:r>
      <w:proofErr w:type="gramStart"/>
      <w:r w:rsidRPr="00300569">
        <w:t>display(</w:t>
      </w:r>
      <w:proofErr w:type="gramEnd"/>
      <w:r w:rsidRPr="00300569">
        <w:t>) {</w:t>
      </w:r>
    </w:p>
    <w:p w14:paraId="151DDF56" w14:textId="77777777" w:rsidR="00071F94" w:rsidRPr="00300569" w:rsidRDefault="00071F94" w:rsidP="00071F94"/>
    <w:p w14:paraId="360DAD80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glClearColor</w:t>
      </w:r>
      <w:proofErr w:type="spellEnd"/>
      <w:r w:rsidRPr="00300569">
        <w:t>(</w:t>
      </w:r>
      <w:proofErr w:type="gramEnd"/>
      <w:r w:rsidRPr="00300569">
        <w:t>1.0f, 1.0f, 1.0f, 1.0f);</w:t>
      </w:r>
    </w:p>
    <w:p w14:paraId="45C5D760" w14:textId="77777777" w:rsidR="00071F94" w:rsidRPr="00300569" w:rsidRDefault="00071F94" w:rsidP="00071F94"/>
    <w:p w14:paraId="51E4497A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glClear</w:t>
      </w:r>
      <w:proofErr w:type="spellEnd"/>
      <w:r w:rsidRPr="00300569">
        <w:t>(</w:t>
      </w:r>
      <w:proofErr w:type="gramEnd"/>
      <w:r w:rsidRPr="00300569">
        <w:t>GL_COLOR_BUFFER_BIT);</w:t>
      </w:r>
    </w:p>
    <w:p w14:paraId="3DE3B1BA" w14:textId="77777777" w:rsidR="00071F94" w:rsidRPr="00300569" w:rsidRDefault="00071F94" w:rsidP="00071F94"/>
    <w:p w14:paraId="6325EF54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glLineWidth</w:t>
      </w:r>
      <w:proofErr w:type="spellEnd"/>
      <w:r w:rsidRPr="00300569">
        <w:t>(</w:t>
      </w:r>
      <w:proofErr w:type="gramEnd"/>
      <w:r w:rsidRPr="00300569">
        <w:t>5);</w:t>
      </w:r>
    </w:p>
    <w:p w14:paraId="415B63A6" w14:textId="77777777" w:rsidR="00071F94" w:rsidRPr="00300569" w:rsidRDefault="00071F94" w:rsidP="00071F94"/>
    <w:p w14:paraId="6A0AB3FD" w14:textId="77777777" w:rsidR="00071F94" w:rsidRPr="00300569" w:rsidRDefault="00071F94" w:rsidP="00071F94">
      <w:r w:rsidRPr="00300569">
        <w:t>    //B</w:t>
      </w:r>
    </w:p>
    <w:p w14:paraId="37A7E533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3F10ABC5" w14:textId="77777777" w:rsidR="00071F94" w:rsidRPr="00300569" w:rsidRDefault="00071F94" w:rsidP="00071F94"/>
    <w:p w14:paraId="7D9A8106" w14:textId="77777777" w:rsidR="00071F94" w:rsidRPr="00300569" w:rsidRDefault="00071F94" w:rsidP="00071F94">
      <w:r w:rsidRPr="00300569">
        <w:t>    glColor3</w:t>
      </w:r>
      <w:proofErr w:type="gramStart"/>
      <w:r w:rsidRPr="00300569">
        <w:t>f(</w:t>
      </w:r>
      <w:proofErr w:type="gramEnd"/>
      <w:r w:rsidRPr="00300569">
        <w:t>0.0f, 0.0f, 0.0f);</w:t>
      </w:r>
    </w:p>
    <w:p w14:paraId="2B54C8EE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-0.8, 0.6);</w:t>
      </w:r>
    </w:p>
    <w:p w14:paraId="6EAD0EC7" w14:textId="77777777" w:rsidR="00071F94" w:rsidRPr="00300569" w:rsidRDefault="00071F94" w:rsidP="00071F94">
      <w:r w:rsidRPr="00300569">
        <w:lastRenderedPageBreak/>
        <w:t>    glVertex2</w:t>
      </w:r>
      <w:proofErr w:type="gramStart"/>
      <w:r w:rsidRPr="00300569">
        <w:t>f(</w:t>
      </w:r>
      <w:proofErr w:type="gramEnd"/>
      <w:r w:rsidRPr="00300569">
        <w:t>-0.8, -0.6);</w:t>
      </w:r>
    </w:p>
    <w:p w14:paraId="001CCA9A" w14:textId="77777777" w:rsidR="00071F94" w:rsidRPr="00300569" w:rsidRDefault="00071F94" w:rsidP="00071F94"/>
    <w:p w14:paraId="6B953568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-0.8, -0.6);</w:t>
      </w:r>
    </w:p>
    <w:p w14:paraId="562ED137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-0.6, -0.3);</w:t>
      </w:r>
    </w:p>
    <w:p w14:paraId="5D1D0B90" w14:textId="77777777" w:rsidR="00071F94" w:rsidRPr="00300569" w:rsidRDefault="00071F94" w:rsidP="00071F94"/>
    <w:p w14:paraId="3E517252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-0.6, -0.3);</w:t>
      </w:r>
    </w:p>
    <w:p w14:paraId="559B99EA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-0.8, 0);</w:t>
      </w:r>
    </w:p>
    <w:p w14:paraId="4D6C95F3" w14:textId="77777777" w:rsidR="00071F94" w:rsidRPr="00300569" w:rsidRDefault="00071F94" w:rsidP="00071F94"/>
    <w:p w14:paraId="59C1735A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-0.8, 0);</w:t>
      </w:r>
    </w:p>
    <w:p w14:paraId="6D7328FF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-0.6, 0.3);</w:t>
      </w:r>
    </w:p>
    <w:p w14:paraId="75F8AEA7" w14:textId="77777777" w:rsidR="00071F94" w:rsidRPr="00300569" w:rsidRDefault="00071F94" w:rsidP="00071F94"/>
    <w:p w14:paraId="60512BC9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-0.6, 0.3);</w:t>
      </w:r>
    </w:p>
    <w:p w14:paraId="2509A63F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-0.8, 0.6);</w:t>
      </w:r>
    </w:p>
    <w:p w14:paraId="7E3B8BC2" w14:textId="77777777" w:rsidR="00071F94" w:rsidRPr="00300569" w:rsidRDefault="00071F94" w:rsidP="00071F94">
      <w:r w:rsidRPr="00300569">
        <w:br/>
      </w:r>
      <w:r w:rsidRPr="00300569">
        <w:br/>
      </w:r>
      <w:r w:rsidRPr="00300569">
        <w:br/>
      </w:r>
    </w:p>
    <w:p w14:paraId="4D6D9F9D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019139E8" w14:textId="77777777" w:rsidR="00071F94" w:rsidRPr="00300569" w:rsidRDefault="00071F94" w:rsidP="00071F94">
      <w:r w:rsidRPr="00300569">
        <w:t>    //R Head</w:t>
      </w:r>
    </w:p>
    <w:p w14:paraId="3B673407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0143B39C" w14:textId="77777777" w:rsidR="00071F94" w:rsidRPr="00300569" w:rsidRDefault="00071F94" w:rsidP="00071F94"/>
    <w:p w14:paraId="1D4E160E" w14:textId="77777777" w:rsidR="00071F94" w:rsidRPr="00300569" w:rsidRDefault="00071F94" w:rsidP="00071F94">
      <w:r w:rsidRPr="00300569">
        <w:t>    glColor3</w:t>
      </w:r>
      <w:proofErr w:type="gramStart"/>
      <w:r w:rsidRPr="00300569">
        <w:t>f(</w:t>
      </w:r>
      <w:proofErr w:type="gramEnd"/>
      <w:r w:rsidRPr="00300569">
        <w:t>0.0f, 0.0f, 0.0f);</w:t>
      </w:r>
    </w:p>
    <w:p w14:paraId="57B0DB45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-0.5, 0.6);</w:t>
      </w:r>
    </w:p>
    <w:p w14:paraId="36D8D6A6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-0.2, 0.6);</w:t>
      </w:r>
    </w:p>
    <w:p w14:paraId="37AF61BE" w14:textId="77777777" w:rsidR="00071F94" w:rsidRPr="00300569" w:rsidRDefault="00071F94" w:rsidP="00071F94"/>
    <w:p w14:paraId="5E457BC8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-0.2, 0.6);</w:t>
      </w:r>
    </w:p>
    <w:p w14:paraId="2AAA859E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-0.2, 0.2);</w:t>
      </w:r>
    </w:p>
    <w:p w14:paraId="6AD4CFB1" w14:textId="77777777" w:rsidR="00071F94" w:rsidRPr="00300569" w:rsidRDefault="00071F94" w:rsidP="00071F94"/>
    <w:p w14:paraId="0130BC94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-0.2, 0.2);</w:t>
      </w:r>
    </w:p>
    <w:p w14:paraId="45BF363C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-0.5, 0.2);</w:t>
      </w:r>
    </w:p>
    <w:p w14:paraId="539065AD" w14:textId="77777777" w:rsidR="00071F94" w:rsidRPr="00300569" w:rsidRDefault="00071F94" w:rsidP="00071F94"/>
    <w:p w14:paraId="659986E5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-0.5, 0.2);</w:t>
      </w:r>
    </w:p>
    <w:p w14:paraId="4DD8F25B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-0.5, 0.6);</w:t>
      </w:r>
    </w:p>
    <w:p w14:paraId="16D66DDE" w14:textId="77777777" w:rsidR="00071F94" w:rsidRPr="00300569" w:rsidRDefault="00071F94" w:rsidP="00071F94"/>
    <w:p w14:paraId="3B41AB33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61519D4A" w14:textId="77777777" w:rsidR="00071F94" w:rsidRPr="00300569" w:rsidRDefault="00071F94" w:rsidP="00071F94"/>
    <w:p w14:paraId="130C10F4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50F317CA" w14:textId="77777777" w:rsidR="00071F94" w:rsidRPr="00300569" w:rsidRDefault="00071F94" w:rsidP="00071F94"/>
    <w:p w14:paraId="18E46E3C" w14:textId="77777777" w:rsidR="00071F94" w:rsidRPr="00300569" w:rsidRDefault="00071F94" w:rsidP="00071F94">
      <w:r w:rsidRPr="00300569">
        <w:t>    glColor3</w:t>
      </w:r>
      <w:proofErr w:type="gramStart"/>
      <w:r w:rsidRPr="00300569">
        <w:t>f(</w:t>
      </w:r>
      <w:proofErr w:type="gramEnd"/>
      <w:r w:rsidRPr="00300569">
        <w:t>1.0f, 1.0f, 1.0f);</w:t>
      </w:r>
    </w:p>
    <w:p w14:paraId="0E65C313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0.55);</w:t>
      </w:r>
    </w:p>
    <w:p w14:paraId="70F96A1E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-0.25, 0.55);</w:t>
      </w:r>
    </w:p>
    <w:p w14:paraId="2B690646" w14:textId="77777777" w:rsidR="00071F94" w:rsidRPr="00300569" w:rsidRDefault="00071F94" w:rsidP="00071F94"/>
    <w:p w14:paraId="77226B31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-0.25, 0.55);</w:t>
      </w:r>
    </w:p>
    <w:p w14:paraId="7E7726BD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-0.25, 0.25);</w:t>
      </w:r>
    </w:p>
    <w:p w14:paraId="3C162F40" w14:textId="77777777" w:rsidR="00071F94" w:rsidRPr="00300569" w:rsidRDefault="00071F94" w:rsidP="00071F94"/>
    <w:p w14:paraId="3A1F7734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-0.25, 0.25);</w:t>
      </w:r>
    </w:p>
    <w:p w14:paraId="642CCE45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0.25);</w:t>
      </w:r>
    </w:p>
    <w:p w14:paraId="25F218BE" w14:textId="77777777" w:rsidR="00071F94" w:rsidRPr="00300569" w:rsidRDefault="00071F94" w:rsidP="00071F94"/>
    <w:p w14:paraId="53ABE52C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0.25);</w:t>
      </w:r>
    </w:p>
    <w:p w14:paraId="0483B303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0.55);</w:t>
      </w:r>
    </w:p>
    <w:p w14:paraId="4B772E64" w14:textId="77777777" w:rsidR="00071F94" w:rsidRPr="00300569" w:rsidRDefault="00071F94" w:rsidP="00071F94"/>
    <w:p w14:paraId="363B83ED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2440ED85" w14:textId="77777777" w:rsidR="00071F94" w:rsidRPr="00300569" w:rsidRDefault="00071F94" w:rsidP="00071F94"/>
    <w:p w14:paraId="69E4D9A9" w14:textId="77777777" w:rsidR="00071F94" w:rsidRPr="00300569" w:rsidRDefault="00071F94" w:rsidP="00071F94">
      <w:r w:rsidRPr="00300569">
        <w:t>    //</w:t>
      </w:r>
      <w:proofErr w:type="gramStart"/>
      <w:r w:rsidRPr="00300569">
        <w:t>R  leg</w:t>
      </w:r>
      <w:proofErr w:type="gramEnd"/>
    </w:p>
    <w:p w14:paraId="0B7F1A24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261A8037" w14:textId="77777777" w:rsidR="00071F94" w:rsidRPr="00300569" w:rsidRDefault="00071F94" w:rsidP="00071F94"/>
    <w:p w14:paraId="61B58D1A" w14:textId="77777777" w:rsidR="00071F94" w:rsidRPr="00300569" w:rsidRDefault="00071F94" w:rsidP="00071F94">
      <w:r w:rsidRPr="00300569">
        <w:t>    glColor3</w:t>
      </w:r>
      <w:proofErr w:type="gramStart"/>
      <w:r w:rsidRPr="00300569">
        <w:t>f(</w:t>
      </w:r>
      <w:proofErr w:type="gramEnd"/>
      <w:r w:rsidRPr="00300569">
        <w:t>0.0f, 0.0f, 0.0f);</w:t>
      </w:r>
    </w:p>
    <w:p w14:paraId="0CF31775" w14:textId="77777777" w:rsidR="00071F94" w:rsidRPr="00300569" w:rsidRDefault="00071F94" w:rsidP="00071F94"/>
    <w:p w14:paraId="64D7A464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-0.5, 0.19);</w:t>
      </w:r>
    </w:p>
    <w:p w14:paraId="3FCA75B5" w14:textId="77777777" w:rsidR="00071F94" w:rsidRPr="00300569" w:rsidRDefault="00071F94" w:rsidP="00071F94">
      <w:r w:rsidRPr="00300569">
        <w:lastRenderedPageBreak/>
        <w:t>    glVertex2</w:t>
      </w:r>
      <w:proofErr w:type="gramStart"/>
      <w:r w:rsidRPr="00300569">
        <w:t>f(</w:t>
      </w:r>
      <w:proofErr w:type="gramEnd"/>
      <w:r w:rsidRPr="00300569">
        <w:t>-0.5, -0.6);</w:t>
      </w:r>
    </w:p>
    <w:p w14:paraId="55127160" w14:textId="77777777" w:rsidR="00071F94" w:rsidRPr="00300569" w:rsidRDefault="00071F94" w:rsidP="00071F94"/>
    <w:p w14:paraId="3F945ACC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-0.5, -0.6);</w:t>
      </w:r>
    </w:p>
    <w:p w14:paraId="396C25AB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-0.6);</w:t>
      </w:r>
    </w:p>
    <w:p w14:paraId="04EDD7A2" w14:textId="77777777" w:rsidR="00071F94" w:rsidRPr="00300569" w:rsidRDefault="00071F94" w:rsidP="00071F94"/>
    <w:p w14:paraId="33761268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-0.6);</w:t>
      </w:r>
    </w:p>
    <w:p w14:paraId="53ACEE3B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0);</w:t>
      </w:r>
    </w:p>
    <w:p w14:paraId="2C3C2E18" w14:textId="77777777" w:rsidR="00071F94" w:rsidRPr="00300569" w:rsidRDefault="00071F94" w:rsidP="00071F94"/>
    <w:p w14:paraId="1BC10E56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-0.45, 0);</w:t>
      </w:r>
    </w:p>
    <w:p w14:paraId="584FB4E2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-0.15, -0.6);</w:t>
      </w:r>
    </w:p>
    <w:p w14:paraId="04DB326C" w14:textId="77777777" w:rsidR="00071F94" w:rsidRPr="00300569" w:rsidRDefault="00071F94" w:rsidP="00071F94"/>
    <w:p w14:paraId="682A176C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-0.15, -0.6);</w:t>
      </w:r>
    </w:p>
    <w:p w14:paraId="31D1814C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-0.1, -0.6);</w:t>
      </w:r>
    </w:p>
    <w:p w14:paraId="4D5A0C23" w14:textId="77777777" w:rsidR="00071F94" w:rsidRPr="00300569" w:rsidRDefault="00071F94" w:rsidP="00071F94"/>
    <w:p w14:paraId="12907827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-0.1, -0.6);</w:t>
      </w:r>
    </w:p>
    <w:p w14:paraId="4B5E370D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-0.38, 0.19);</w:t>
      </w:r>
    </w:p>
    <w:p w14:paraId="7872C11D" w14:textId="77777777" w:rsidR="00071F94" w:rsidRPr="00300569" w:rsidRDefault="00071F94" w:rsidP="00071F94"/>
    <w:p w14:paraId="65677C1B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-0.38, 0.19);</w:t>
      </w:r>
    </w:p>
    <w:p w14:paraId="4E10FA57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-0.5, 0.19);</w:t>
      </w:r>
    </w:p>
    <w:p w14:paraId="7C60AFF9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244BD187" w14:textId="77777777" w:rsidR="00071F94" w:rsidRPr="00300569" w:rsidRDefault="00071F94" w:rsidP="00071F94">
      <w:r w:rsidRPr="00300569">
        <w:t xml:space="preserve">    //A </w:t>
      </w:r>
    </w:p>
    <w:p w14:paraId="0BB1FB71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4607D7E5" w14:textId="77777777" w:rsidR="00071F94" w:rsidRPr="00300569" w:rsidRDefault="00071F94" w:rsidP="00071F94"/>
    <w:p w14:paraId="35F24EB9" w14:textId="77777777" w:rsidR="00071F94" w:rsidRPr="00300569" w:rsidRDefault="00071F94" w:rsidP="00071F94">
      <w:r w:rsidRPr="00300569">
        <w:t>    glColor3</w:t>
      </w:r>
      <w:proofErr w:type="gramStart"/>
      <w:r w:rsidRPr="00300569">
        <w:t>f(</w:t>
      </w:r>
      <w:proofErr w:type="gramEnd"/>
      <w:r w:rsidRPr="00300569">
        <w:t>0.0f, 0.0f, 0.0f);</w:t>
      </w:r>
    </w:p>
    <w:p w14:paraId="2BC2E394" w14:textId="77777777" w:rsidR="00071F94" w:rsidRPr="00300569" w:rsidRDefault="00071F94" w:rsidP="00071F94"/>
    <w:p w14:paraId="6EA16C78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0.2, 0.6);</w:t>
      </w:r>
    </w:p>
    <w:p w14:paraId="41CB3147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0.01, -0.6);</w:t>
      </w:r>
    </w:p>
    <w:p w14:paraId="2B2E4A09" w14:textId="77777777" w:rsidR="00071F94" w:rsidRPr="00300569" w:rsidRDefault="00071F94" w:rsidP="00071F94"/>
    <w:p w14:paraId="29DAFB8F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0.01, -0.6);</w:t>
      </w:r>
    </w:p>
    <w:p w14:paraId="50F170F1" w14:textId="77777777" w:rsidR="00071F94" w:rsidRPr="00300569" w:rsidRDefault="00071F94" w:rsidP="00071F94">
      <w:r w:rsidRPr="00300569">
        <w:lastRenderedPageBreak/>
        <w:t>    glVertex2</w:t>
      </w:r>
      <w:proofErr w:type="gramStart"/>
      <w:r w:rsidRPr="00300569">
        <w:t>f(</w:t>
      </w:r>
      <w:proofErr w:type="gramEnd"/>
      <w:r w:rsidRPr="00300569">
        <w:t>0.05, -0.6);</w:t>
      </w:r>
    </w:p>
    <w:p w14:paraId="5986BF24" w14:textId="77777777" w:rsidR="00071F94" w:rsidRPr="00300569" w:rsidRDefault="00071F94" w:rsidP="00071F94"/>
    <w:p w14:paraId="215FB002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0.15, 0);</w:t>
      </w:r>
    </w:p>
    <w:p w14:paraId="6EEFEDBA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0.25, 0);</w:t>
      </w:r>
    </w:p>
    <w:p w14:paraId="057FF0D6" w14:textId="77777777" w:rsidR="00071F94" w:rsidRPr="00300569" w:rsidRDefault="00071F94" w:rsidP="00071F94"/>
    <w:p w14:paraId="1846E363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0.25, 0);</w:t>
      </w:r>
    </w:p>
    <w:p w14:paraId="728E15CB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0.35, -0.6);</w:t>
      </w:r>
    </w:p>
    <w:p w14:paraId="4FE6FBDD" w14:textId="77777777" w:rsidR="00071F94" w:rsidRPr="00300569" w:rsidRDefault="00071F94" w:rsidP="00071F94"/>
    <w:p w14:paraId="6B593582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0.35, -0.6);</w:t>
      </w:r>
    </w:p>
    <w:p w14:paraId="5866AF77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0.4, -0.6);</w:t>
      </w:r>
    </w:p>
    <w:p w14:paraId="76665027" w14:textId="77777777" w:rsidR="00071F94" w:rsidRPr="00300569" w:rsidRDefault="00071F94" w:rsidP="00071F94"/>
    <w:p w14:paraId="4E1DE5E6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0.4, -0.6);</w:t>
      </w:r>
    </w:p>
    <w:p w14:paraId="6C097A99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0.2, 0.6);</w:t>
      </w:r>
    </w:p>
    <w:p w14:paraId="42B13BD0" w14:textId="77777777" w:rsidR="00071F94" w:rsidRPr="00300569" w:rsidRDefault="00071F94" w:rsidP="00071F94">
      <w:r w:rsidRPr="00300569">
        <w:br/>
      </w:r>
    </w:p>
    <w:p w14:paraId="24507AB3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3E7FDA3A" w14:textId="77777777" w:rsidR="00071F94" w:rsidRPr="00300569" w:rsidRDefault="00071F94" w:rsidP="00071F94">
      <w:r w:rsidRPr="00300569">
        <w:br/>
      </w:r>
    </w:p>
    <w:p w14:paraId="49E3BB8F" w14:textId="77777777" w:rsidR="00071F94" w:rsidRPr="00300569" w:rsidRDefault="00071F94" w:rsidP="00071F94">
      <w:r w:rsidRPr="00300569">
        <w:t>    //v</w:t>
      </w:r>
    </w:p>
    <w:p w14:paraId="409F4AA5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39FF72C9" w14:textId="77777777" w:rsidR="00071F94" w:rsidRPr="00300569" w:rsidRDefault="00071F94" w:rsidP="00071F94"/>
    <w:p w14:paraId="17E35081" w14:textId="77777777" w:rsidR="00071F94" w:rsidRPr="00300569" w:rsidRDefault="00071F94" w:rsidP="00071F94">
      <w:r w:rsidRPr="00300569">
        <w:t>    glColor3</w:t>
      </w:r>
      <w:proofErr w:type="gramStart"/>
      <w:r w:rsidRPr="00300569">
        <w:t>f(</w:t>
      </w:r>
      <w:proofErr w:type="gramEnd"/>
      <w:r w:rsidRPr="00300569">
        <w:t>0.0f, 0.0f, 0.0f);</w:t>
      </w:r>
    </w:p>
    <w:p w14:paraId="06942348" w14:textId="77777777" w:rsidR="00071F94" w:rsidRPr="00300569" w:rsidRDefault="00071F94" w:rsidP="00071F94"/>
    <w:p w14:paraId="7C1A4064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0.4, 0.2);</w:t>
      </w:r>
    </w:p>
    <w:p w14:paraId="16254839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0.6, -0.4);</w:t>
      </w:r>
    </w:p>
    <w:p w14:paraId="2F506AFB" w14:textId="77777777" w:rsidR="00071F94" w:rsidRPr="00300569" w:rsidRDefault="00071F94" w:rsidP="00071F94"/>
    <w:p w14:paraId="3B24E278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0.6, -0.4);</w:t>
      </w:r>
    </w:p>
    <w:p w14:paraId="1110F3C8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0.8, 0.2);</w:t>
      </w:r>
    </w:p>
    <w:p w14:paraId="5264FF7F" w14:textId="77777777" w:rsidR="00071F94" w:rsidRPr="00300569" w:rsidRDefault="00071F94" w:rsidP="00071F94"/>
    <w:p w14:paraId="07AA7BB0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0.8, 0.2);</w:t>
      </w:r>
    </w:p>
    <w:p w14:paraId="3257CC88" w14:textId="77777777" w:rsidR="00071F94" w:rsidRPr="00300569" w:rsidRDefault="00071F94" w:rsidP="00071F94">
      <w:r w:rsidRPr="00300569">
        <w:lastRenderedPageBreak/>
        <w:t>    glVertex2</w:t>
      </w:r>
      <w:proofErr w:type="gramStart"/>
      <w:r w:rsidRPr="00300569">
        <w:t>f(</w:t>
      </w:r>
      <w:proofErr w:type="gramEnd"/>
      <w:r w:rsidRPr="00300569">
        <w:t>0.75, 0.2);</w:t>
      </w:r>
    </w:p>
    <w:p w14:paraId="6D4E3CB8" w14:textId="77777777" w:rsidR="00071F94" w:rsidRPr="00300569" w:rsidRDefault="00071F94" w:rsidP="00071F94"/>
    <w:p w14:paraId="6D7C4B56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0.75, 0.2);</w:t>
      </w:r>
    </w:p>
    <w:p w14:paraId="5463230B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0.6, -0.25);</w:t>
      </w:r>
    </w:p>
    <w:p w14:paraId="7A44401F" w14:textId="77777777" w:rsidR="00071F94" w:rsidRPr="00300569" w:rsidRDefault="00071F94" w:rsidP="00071F94"/>
    <w:p w14:paraId="275CF161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0.6, -0.25);</w:t>
      </w:r>
    </w:p>
    <w:p w14:paraId="33A4E37E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0.45, 0.2);</w:t>
      </w:r>
    </w:p>
    <w:p w14:paraId="57B816AA" w14:textId="77777777" w:rsidR="00071F94" w:rsidRPr="00300569" w:rsidRDefault="00071F94" w:rsidP="00071F94"/>
    <w:p w14:paraId="4C4A52F2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0.45, 0.2);</w:t>
      </w:r>
    </w:p>
    <w:p w14:paraId="5A5CE9ED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0.4, 0.2);</w:t>
      </w:r>
    </w:p>
    <w:p w14:paraId="39870509" w14:textId="77777777" w:rsidR="00071F94" w:rsidRPr="00300569" w:rsidRDefault="00071F94" w:rsidP="00071F94">
      <w:r w:rsidRPr="00300569">
        <w:br/>
      </w:r>
    </w:p>
    <w:p w14:paraId="0BD8FF3E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1EC4A041" w14:textId="77777777" w:rsidR="00071F94" w:rsidRPr="00300569" w:rsidRDefault="00071F94" w:rsidP="00071F94"/>
    <w:p w14:paraId="78448FF6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7953D2F7" w14:textId="77777777" w:rsidR="00071F94" w:rsidRPr="00300569" w:rsidRDefault="00071F94" w:rsidP="00071F94"/>
    <w:p w14:paraId="1FD13EA6" w14:textId="77777777" w:rsidR="00071F94" w:rsidRPr="00300569" w:rsidRDefault="00071F94" w:rsidP="00071F94">
      <w:r w:rsidRPr="00300569">
        <w:t>    glColor3</w:t>
      </w:r>
      <w:proofErr w:type="gramStart"/>
      <w:r w:rsidRPr="00300569">
        <w:t>f(</w:t>
      </w:r>
      <w:proofErr w:type="gramEnd"/>
      <w:r w:rsidRPr="00300569">
        <w:t>1.0f, 1.0f, 1.0f);</w:t>
      </w:r>
    </w:p>
    <w:p w14:paraId="395D35F4" w14:textId="77777777" w:rsidR="00071F94" w:rsidRPr="00300569" w:rsidRDefault="00071F94" w:rsidP="00071F94"/>
    <w:p w14:paraId="47EBAEB4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0.45, 0.2);</w:t>
      </w:r>
    </w:p>
    <w:p w14:paraId="3799F9CC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0.6, -0.25);</w:t>
      </w:r>
    </w:p>
    <w:p w14:paraId="2910C8C0" w14:textId="77777777" w:rsidR="00071F94" w:rsidRPr="00300569" w:rsidRDefault="00071F94" w:rsidP="00071F94"/>
    <w:p w14:paraId="03F225BA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0.6, -0.25);</w:t>
      </w:r>
    </w:p>
    <w:p w14:paraId="7B9DF7FB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0.75, 0.2);</w:t>
      </w:r>
    </w:p>
    <w:p w14:paraId="763F46DA" w14:textId="77777777" w:rsidR="00071F94" w:rsidRPr="00300569" w:rsidRDefault="00071F94" w:rsidP="00071F94"/>
    <w:p w14:paraId="748DFDF9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0.75, 0.2);</w:t>
      </w:r>
    </w:p>
    <w:p w14:paraId="06551F23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0.75, 0.2);</w:t>
      </w:r>
    </w:p>
    <w:p w14:paraId="0A9847ED" w14:textId="77777777" w:rsidR="00071F94" w:rsidRPr="00300569" w:rsidRDefault="00071F94" w:rsidP="00071F94"/>
    <w:p w14:paraId="0F0C0A25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0.75, 0.2);</w:t>
      </w:r>
    </w:p>
    <w:p w14:paraId="5BEDE603" w14:textId="77777777" w:rsidR="00071F94" w:rsidRPr="00300569" w:rsidRDefault="00071F94" w:rsidP="00071F94">
      <w:r w:rsidRPr="00300569">
        <w:t>    glVertex2</w:t>
      </w:r>
      <w:proofErr w:type="gramStart"/>
      <w:r w:rsidRPr="00300569">
        <w:t>f(</w:t>
      </w:r>
      <w:proofErr w:type="gramEnd"/>
      <w:r w:rsidRPr="00300569">
        <w:t>0.45, 0.2);</w:t>
      </w:r>
    </w:p>
    <w:p w14:paraId="509DE040" w14:textId="77777777" w:rsidR="00071F94" w:rsidRPr="00300569" w:rsidRDefault="00071F94" w:rsidP="00071F94">
      <w:r w:rsidRPr="00300569">
        <w:lastRenderedPageBreak/>
        <w:br/>
      </w:r>
      <w:r w:rsidRPr="00300569">
        <w:br/>
      </w:r>
      <w:r w:rsidRPr="00300569">
        <w:br/>
      </w:r>
    </w:p>
    <w:p w14:paraId="53B0C4F3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3F8085FA" w14:textId="77777777" w:rsidR="00071F94" w:rsidRPr="00300569" w:rsidRDefault="00071F94" w:rsidP="00071F94">
      <w:r w:rsidRPr="00300569">
        <w:t>    //O</w:t>
      </w:r>
    </w:p>
    <w:p w14:paraId="40A0B0A5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6FA58833" w14:textId="77777777" w:rsidR="00071F94" w:rsidRPr="00300569" w:rsidRDefault="00071F94" w:rsidP="00071F94"/>
    <w:p w14:paraId="3C66F9B3" w14:textId="77777777" w:rsidR="00071F94" w:rsidRPr="00300569" w:rsidRDefault="00071F94" w:rsidP="00071F94">
      <w:r w:rsidRPr="00300569">
        <w:t xml:space="preserve">    float </w:t>
      </w:r>
      <w:proofErr w:type="spellStart"/>
      <w:r w:rsidRPr="00300569">
        <w:t>xOffset</w:t>
      </w:r>
      <w:proofErr w:type="spellEnd"/>
      <w:r w:rsidRPr="00300569">
        <w:t xml:space="preserve"> = 0.</w:t>
      </w:r>
      <w:proofErr w:type="gramStart"/>
      <w:r w:rsidRPr="00300569">
        <w:t>6f;</w:t>
      </w:r>
      <w:proofErr w:type="gramEnd"/>
    </w:p>
    <w:p w14:paraId="55861487" w14:textId="77777777" w:rsidR="00071F94" w:rsidRPr="00300569" w:rsidRDefault="00071F94" w:rsidP="00071F94">
      <w:r w:rsidRPr="00300569">
        <w:t xml:space="preserve">    float </w:t>
      </w:r>
      <w:proofErr w:type="spellStart"/>
      <w:r w:rsidRPr="00300569">
        <w:t>yOffset</w:t>
      </w:r>
      <w:proofErr w:type="spellEnd"/>
      <w:r w:rsidRPr="00300569">
        <w:t xml:space="preserve"> = 0.</w:t>
      </w:r>
      <w:proofErr w:type="gramStart"/>
      <w:r w:rsidRPr="00300569">
        <w:t>4f;</w:t>
      </w:r>
      <w:proofErr w:type="gramEnd"/>
    </w:p>
    <w:p w14:paraId="13CE6A58" w14:textId="77777777" w:rsidR="00071F94" w:rsidRPr="00300569" w:rsidRDefault="00071F94" w:rsidP="00071F94"/>
    <w:p w14:paraId="70D269A3" w14:textId="77777777" w:rsidR="00071F94" w:rsidRPr="00300569" w:rsidRDefault="00071F94" w:rsidP="00071F94">
      <w:r w:rsidRPr="00300569">
        <w:t xml:space="preserve">    for (int </w:t>
      </w:r>
      <w:proofErr w:type="spellStart"/>
      <w:r w:rsidRPr="00300569">
        <w:t>i</w:t>
      </w:r>
      <w:proofErr w:type="spellEnd"/>
      <w:r w:rsidRPr="00300569">
        <w:t xml:space="preserve"> = 0; </w:t>
      </w:r>
      <w:proofErr w:type="spellStart"/>
      <w:r w:rsidRPr="00300569">
        <w:t>i</w:t>
      </w:r>
      <w:proofErr w:type="spellEnd"/>
      <w:r w:rsidRPr="00300569">
        <w:t xml:space="preserve"> &lt; 300; </w:t>
      </w:r>
      <w:proofErr w:type="spellStart"/>
      <w:r w:rsidRPr="00300569">
        <w:t>i</w:t>
      </w:r>
      <w:proofErr w:type="spellEnd"/>
      <w:r w:rsidRPr="00300569">
        <w:t>++)</w:t>
      </w:r>
    </w:p>
    <w:p w14:paraId="532B90D8" w14:textId="77777777" w:rsidR="00071F94" w:rsidRPr="00300569" w:rsidRDefault="00071F94" w:rsidP="00071F94">
      <w:r w:rsidRPr="00300569">
        <w:t>    {</w:t>
      </w:r>
    </w:p>
    <w:p w14:paraId="49608769" w14:textId="77777777" w:rsidR="00071F94" w:rsidRPr="00300569" w:rsidRDefault="00071F94" w:rsidP="00071F94">
      <w:r w:rsidRPr="00300569">
        <w:t>        glColor3</w:t>
      </w:r>
      <w:proofErr w:type="gramStart"/>
      <w:r w:rsidRPr="00300569">
        <w:t>f(</w:t>
      </w:r>
      <w:proofErr w:type="gramEnd"/>
      <w:r w:rsidRPr="00300569">
        <w:t>0.0f, 0.0f, 0.0f);;</w:t>
      </w:r>
    </w:p>
    <w:p w14:paraId="173791ED" w14:textId="77777777" w:rsidR="00071F94" w:rsidRPr="00300569" w:rsidRDefault="00071F94" w:rsidP="00071F94"/>
    <w:p w14:paraId="49E5EF37" w14:textId="77777777" w:rsidR="00071F94" w:rsidRPr="00300569" w:rsidRDefault="00071F94" w:rsidP="00071F94">
      <w:r w:rsidRPr="00300569">
        <w:t xml:space="preserve">        float pi = </w:t>
      </w:r>
      <w:proofErr w:type="gramStart"/>
      <w:r w:rsidRPr="00300569">
        <w:t>3.1416;</w:t>
      </w:r>
      <w:proofErr w:type="gramEnd"/>
    </w:p>
    <w:p w14:paraId="1516DAB6" w14:textId="77777777" w:rsidR="00071F94" w:rsidRPr="00300569" w:rsidRDefault="00071F94" w:rsidP="00071F94">
      <w:r w:rsidRPr="00300569">
        <w:t>        float a = (</w:t>
      </w:r>
      <w:proofErr w:type="spellStart"/>
      <w:r w:rsidRPr="00300569">
        <w:t>i</w:t>
      </w:r>
      <w:proofErr w:type="spellEnd"/>
      <w:r w:rsidRPr="00300569">
        <w:t xml:space="preserve"> * 2 * pi) / </w:t>
      </w:r>
      <w:proofErr w:type="gramStart"/>
      <w:r w:rsidRPr="00300569">
        <w:t>300;</w:t>
      </w:r>
      <w:proofErr w:type="gramEnd"/>
    </w:p>
    <w:p w14:paraId="28D147C5" w14:textId="77777777" w:rsidR="00071F94" w:rsidRPr="00300569" w:rsidRDefault="00071F94" w:rsidP="00071F94">
      <w:r w:rsidRPr="00300569">
        <w:t xml:space="preserve">        float r = </w:t>
      </w:r>
      <w:proofErr w:type="gramStart"/>
      <w:r w:rsidRPr="00300569">
        <w:t>0.15;</w:t>
      </w:r>
      <w:proofErr w:type="gramEnd"/>
    </w:p>
    <w:p w14:paraId="7FBB0743" w14:textId="77777777" w:rsidR="00071F94" w:rsidRPr="00300569" w:rsidRDefault="00071F94" w:rsidP="00071F94">
      <w:r w:rsidRPr="00300569">
        <w:t xml:space="preserve">        float x = r * cos(a) + </w:t>
      </w:r>
      <w:proofErr w:type="spellStart"/>
      <w:proofErr w:type="gramStart"/>
      <w:r w:rsidRPr="00300569">
        <w:t>xOffset</w:t>
      </w:r>
      <w:proofErr w:type="spellEnd"/>
      <w:r w:rsidRPr="00300569">
        <w:t>;</w:t>
      </w:r>
      <w:proofErr w:type="gramEnd"/>
    </w:p>
    <w:p w14:paraId="4512861B" w14:textId="77777777" w:rsidR="00071F94" w:rsidRPr="00300569" w:rsidRDefault="00071F94" w:rsidP="00071F94">
      <w:r w:rsidRPr="00300569">
        <w:t xml:space="preserve">        float y = r * sin(a) + </w:t>
      </w:r>
      <w:proofErr w:type="spellStart"/>
      <w:proofErr w:type="gramStart"/>
      <w:r w:rsidRPr="00300569">
        <w:t>yOffset</w:t>
      </w:r>
      <w:proofErr w:type="spellEnd"/>
      <w:r w:rsidRPr="00300569">
        <w:t>;</w:t>
      </w:r>
      <w:proofErr w:type="gramEnd"/>
    </w:p>
    <w:p w14:paraId="72AFA1E2" w14:textId="77777777" w:rsidR="00071F94" w:rsidRPr="00300569" w:rsidRDefault="00071F94" w:rsidP="00071F94">
      <w:r w:rsidRPr="00300569">
        <w:t>        glVertex2</w:t>
      </w:r>
      <w:proofErr w:type="gramStart"/>
      <w:r w:rsidRPr="00300569">
        <w:t>f(</w:t>
      </w:r>
      <w:proofErr w:type="gramEnd"/>
      <w:r w:rsidRPr="00300569">
        <w:t>x, y);</w:t>
      </w:r>
    </w:p>
    <w:p w14:paraId="56E24067" w14:textId="77777777" w:rsidR="00071F94" w:rsidRPr="00300569" w:rsidRDefault="00071F94" w:rsidP="00071F94">
      <w:r w:rsidRPr="00300569">
        <w:t>    }</w:t>
      </w:r>
    </w:p>
    <w:p w14:paraId="40CD9F70" w14:textId="77777777" w:rsidR="00071F94" w:rsidRPr="00300569" w:rsidRDefault="00071F94" w:rsidP="00071F94"/>
    <w:p w14:paraId="2B6A545F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29337B55" w14:textId="77777777" w:rsidR="00071F94" w:rsidRPr="00300569" w:rsidRDefault="00071F94" w:rsidP="00071F94"/>
    <w:p w14:paraId="370F35E9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glBegin</w:t>
      </w:r>
      <w:proofErr w:type="spellEnd"/>
      <w:r w:rsidRPr="00300569">
        <w:t>(</w:t>
      </w:r>
      <w:proofErr w:type="gramEnd"/>
      <w:r w:rsidRPr="00300569">
        <w:t>GL_POLYGON);</w:t>
      </w:r>
    </w:p>
    <w:p w14:paraId="5D93F0CD" w14:textId="77777777" w:rsidR="00071F94" w:rsidRPr="00300569" w:rsidRDefault="00071F94" w:rsidP="00071F94"/>
    <w:p w14:paraId="0F89DB6A" w14:textId="77777777" w:rsidR="00071F94" w:rsidRPr="00300569" w:rsidRDefault="00071F94" w:rsidP="00071F94">
      <w:r w:rsidRPr="00300569">
        <w:t xml:space="preserve">    float </w:t>
      </w:r>
      <w:proofErr w:type="spellStart"/>
      <w:r w:rsidRPr="00300569">
        <w:t>xOffse</w:t>
      </w:r>
      <w:proofErr w:type="spellEnd"/>
      <w:r w:rsidRPr="00300569">
        <w:t xml:space="preserve"> = 0.</w:t>
      </w:r>
      <w:proofErr w:type="gramStart"/>
      <w:r w:rsidRPr="00300569">
        <w:t>6f;</w:t>
      </w:r>
      <w:proofErr w:type="gramEnd"/>
    </w:p>
    <w:p w14:paraId="36B33D69" w14:textId="77777777" w:rsidR="00071F94" w:rsidRPr="00300569" w:rsidRDefault="00071F94" w:rsidP="00071F94">
      <w:r w:rsidRPr="00300569">
        <w:t xml:space="preserve">    float </w:t>
      </w:r>
      <w:proofErr w:type="spellStart"/>
      <w:r w:rsidRPr="00300569">
        <w:t>yOffse</w:t>
      </w:r>
      <w:proofErr w:type="spellEnd"/>
      <w:r w:rsidRPr="00300569">
        <w:t xml:space="preserve"> = 0.</w:t>
      </w:r>
      <w:proofErr w:type="gramStart"/>
      <w:r w:rsidRPr="00300569">
        <w:t>4f;</w:t>
      </w:r>
      <w:proofErr w:type="gramEnd"/>
    </w:p>
    <w:p w14:paraId="1547BF10" w14:textId="77777777" w:rsidR="00071F94" w:rsidRPr="00300569" w:rsidRDefault="00071F94" w:rsidP="00071F94"/>
    <w:p w14:paraId="7C797B16" w14:textId="77777777" w:rsidR="00071F94" w:rsidRPr="00300569" w:rsidRDefault="00071F94" w:rsidP="00071F94">
      <w:r w:rsidRPr="00300569">
        <w:lastRenderedPageBreak/>
        <w:t xml:space="preserve">    for (int </w:t>
      </w:r>
      <w:proofErr w:type="spellStart"/>
      <w:r w:rsidRPr="00300569">
        <w:t>i</w:t>
      </w:r>
      <w:proofErr w:type="spellEnd"/>
      <w:r w:rsidRPr="00300569">
        <w:t xml:space="preserve"> = 0; </w:t>
      </w:r>
      <w:proofErr w:type="spellStart"/>
      <w:r w:rsidRPr="00300569">
        <w:t>i</w:t>
      </w:r>
      <w:proofErr w:type="spellEnd"/>
      <w:r w:rsidRPr="00300569">
        <w:t xml:space="preserve"> &lt; 300; </w:t>
      </w:r>
      <w:proofErr w:type="spellStart"/>
      <w:r w:rsidRPr="00300569">
        <w:t>i</w:t>
      </w:r>
      <w:proofErr w:type="spellEnd"/>
      <w:r w:rsidRPr="00300569">
        <w:t>++)</w:t>
      </w:r>
    </w:p>
    <w:p w14:paraId="5B73F69F" w14:textId="77777777" w:rsidR="00071F94" w:rsidRPr="00300569" w:rsidRDefault="00071F94" w:rsidP="00071F94">
      <w:r w:rsidRPr="00300569">
        <w:t>    {</w:t>
      </w:r>
    </w:p>
    <w:p w14:paraId="0AC926E1" w14:textId="77777777" w:rsidR="00071F94" w:rsidRPr="00300569" w:rsidRDefault="00071F94" w:rsidP="00071F94">
      <w:r w:rsidRPr="00300569">
        <w:t>        glColor3</w:t>
      </w:r>
      <w:proofErr w:type="gramStart"/>
      <w:r w:rsidRPr="00300569">
        <w:t>f(</w:t>
      </w:r>
      <w:proofErr w:type="gramEnd"/>
      <w:r w:rsidRPr="00300569">
        <w:t>1.0f, 1.0f, 1.0f);;</w:t>
      </w:r>
    </w:p>
    <w:p w14:paraId="61E5358A" w14:textId="77777777" w:rsidR="00071F94" w:rsidRPr="00300569" w:rsidRDefault="00071F94" w:rsidP="00071F94"/>
    <w:p w14:paraId="3143EAFE" w14:textId="77777777" w:rsidR="00071F94" w:rsidRPr="00300569" w:rsidRDefault="00071F94" w:rsidP="00071F94">
      <w:r w:rsidRPr="00300569">
        <w:t xml:space="preserve">        float pi = </w:t>
      </w:r>
      <w:proofErr w:type="gramStart"/>
      <w:r w:rsidRPr="00300569">
        <w:t>3.1416;</w:t>
      </w:r>
      <w:proofErr w:type="gramEnd"/>
    </w:p>
    <w:p w14:paraId="159ACF6B" w14:textId="77777777" w:rsidR="00071F94" w:rsidRPr="00300569" w:rsidRDefault="00071F94" w:rsidP="00071F94">
      <w:r w:rsidRPr="00300569">
        <w:t>        float a = (</w:t>
      </w:r>
      <w:proofErr w:type="spellStart"/>
      <w:r w:rsidRPr="00300569">
        <w:t>i</w:t>
      </w:r>
      <w:proofErr w:type="spellEnd"/>
      <w:r w:rsidRPr="00300569">
        <w:t xml:space="preserve"> * 2 * pi) / </w:t>
      </w:r>
      <w:proofErr w:type="gramStart"/>
      <w:r w:rsidRPr="00300569">
        <w:t>300;</w:t>
      </w:r>
      <w:proofErr w:type="gramEnd"/>
    </w:p>
    <w:p w14:paraId="6F13F7BC" w14:textId="77777777" w:rsidR="00071F94" w:rsidRPr="00300569" w:rsidRDefault="00071F94" w:rsidP="00071F94">
      <w:r w:rsidRPr="00300569">
        <w:t xml:space="preserve">        float r = </w:t>
      </w:r>
      <w:proofErr w:type="gramStart"/>
      <w:r w:rsidRPr="00300569">
        <w:t>0.10;</w:t>
      </w:r>
      <w:proofErr w:type="gramEnd"/>
    </w:p>
    <w:p w14:paraId="6C13EC84" w14:textId="77777777" w:rsidR="00071F94" w:rsidRPr="00300569" w:rsidRDefault="00071F94" w:rsidP="00071F94">
      <w:r w:rsidRPr="00300569">
        <w:t xml:space="preserve">        float x = r * cos(a) + </w:t>
      </w:r>
      <w:proofErr w:type="spellStart"/>
      <w:proofErr w:type="gramStart"/>
      <w:r w:rsidRPr="00300569">
        <w:t>xOffse</w:t>
      </w:r>
      <w:proofErr w:type="spellEnd"/>
      <w:r w:rsidRPr="00300569">
        <w:t>;</w:t>
      </w:r>
      <w:proofErr w:type="gramEnd"/>
    </w:p>
    <w:p w14:paraId="536582A8" w14:textId="77777777" w:rsidR="00071F94" w:rsidRPr="00300569" w:rsidRDefault="00071F94" w:rsidP="00071F94">
      <w:r w:rsidRPr="00300569">
        <w:t xml:space="preserve">        float y = r * sin(a) + </w:t>
      </w:r>
      <w:proofErr w:type="spellStart"/>
      <w:proofErr w:type="gramStart"/>
      <w:r w:rsidRPr="00300569">
        <w:t>yOffse</w:t>
      </w:r>
      <w:proofErr w:type="spellEnd"/>
      <w:r w:rsidRPr="00300569">
        <w:t>;</w:t>
      </w:r>
      <w:proofErr w:type="gramEnd"/>
    </w:p>
    <w:p w14:paraId="785246DD" w14:textId="77777777" w:rsidR="00071F94" w:rsidRPr="00300569" w:rsidRDefault="00071F94" w:rsidP="00071F94">
      <w:r w:rsidRPr="00300569">
        <w:t>        glVertex2</w:t>
      </w:r>
      <w:proofErr w:type="gramStart"/>
      <w:r w:rsidRPr="00300569">
        <w:t>f(</w:t>
      </w:r>
      <w:proofErr w:type="gramEnd"/>
      <w:r w:rsidRPr="00300569">
        <w:t>x, y);</w:t>
      </w:r>
    </w:p>
    <w:p w14:paraId="07757257" w14:textId="77777777" w:rsidR="00071F94" w:rsidRPr="00300569" w:rsidRDefault="00071F94" w:rsidP="00071F94">
      <w:r w:rsidRPr="00300569">
        <w:t>    }</w:t>
      </w:r>
    </w:p>
    <w:p w14:paraId="3FB0365E" w14:textId="77777777" w:rsidR="00071F94" w:rsidRPr="00300569" w:rsidRDefault="00071F94" w:rsidP="00071F94"/>
    <w:p w14:paraId="662287EB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glEnd</w:t>
      </w:r>
      <w:proofErr w:type="spellEnd"/>
      <w:r w:rsidRPr="00300569">
        <w:t>(</w:t>
      </w:r>
      <w:proofErr w:type="gramEnd"/>
      <w:r w:rsidRPr="00300569">
        <w:t>);</w:t>
      </w:r>
    </w:p>
    <w:p w14:paraId="55C51F0E" w14:textId="77777777" w:rsidR="00071F94" w:rsidRPr="00300569" w:rsidRDefault="00071F94" w:rsidP="00071F94"/>
    <w:p w14:paraId="06455061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glFlush</w:t>
      </w:r>
      <w:proofErr w:type="spellEnd"/>
      <w:r w:rsidRPr="00300569">
        <w:t>(</w:t>
      </w:r>
      <w:proofErr w:type="gramEnd"/>
      <w:r w:rsidRPr="00300569">
        <w:t>);</w:t>
      </w:r>
    </w:p>
    <w:p w14:paraId="2C29491E" w14:textId="77777777" w:rsidR="00071F94" w:rsidRPr="00300569" w:rsidRDefault="00071F94" w:rsidP="00071F94"/>
    <w:p w14:paraId="46E6E05C" w14:textId="77777777" w:rsidR="00071F94" w:rsidRPr="00300569" w:rsidRDefault="00071F94" w:rsidP="00071F94">
      <w:r w:rsidRPr="00300569">
        <w:t>}</w:t>
      </w:r>
    </w:p>
    <w:p w14:paraId="223A08CF" w14:textId="77777777" w:rsidR="00071F94" w:rsidRPr="00300569" w:rsidRDefault="00071F94" w:rsidP="00071F94"/>
    <w:p w14:paraId="2770A972" w14:textId="77777777" w:rsidR="00071F94" w:rsidRPr="00300569" w:rsidRDefault="00071F94" w:rsidP="00071F94">
      <w:r w:rsidRPr="00300569">
        <w:t xml:space="preserve">int </w:t>
      </w:r>
      <w:proofErr w:type="gramStart"/>
      <w:r w:rsidRPr="00300569">
        <w:t>main(</w:t>
      </w:r>
      <w:proofErr w:type="gramEnd"/>
      <w:r w:rsidRPr="00300569">
        <w:t xml:space="preserve">int </w:t>
      </w:r>
      <w:proofErr w:type="spellStart"/>
      <w:r w:rsidRPr="00300569">
        <w:t>argc</w:t>
      </w:r>
      <w:proofErr w:type="spellEnd"/>
      <w:r w:rsidRPr="00300569">
        <w:t xml:space="preserve">, char** </w:t>
      </w:r>
      <w:proofErr w:type="spellStart"/>
      <w:r w:rsidRPr="00300569">
        <w:t>argv</w:t>
      </w:r>
      <w:proofErr w:type="spellEnd"/>
      <w:r w:rsidRPr="00300569">
        <w:t>) {</w:t>
      </w:r>
    </w:p>
    <w:p w14:paraId="28212F64" w14:textId="77777777" w:rsidR="00071F94" w:rsidRPr="00300569" w:rsidRDefault="00071F94" w:rsidP="00071F94"/>
    <w:p w14:paraId="1C23D2EA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glutInit</w:t>
      </w:r>
      <w:proofErr w:type="spellEnd"/>
      <w:r w:rsidRPr="00300569">
        <w:t>(</w:t>
      </w:r>
      <w:proofErr w:type="gramEnd"/>
      <w:r w:rsidRPr="00300569">
        <w:t>&amp;</w:t>
      </w:r>
      <w:proofErr w:type="spellStart"/>
      <w:r w:rsidRPr="00300569">
        <w:t>argc</w:t>
      </w:r>
      <w:proofErr w:type="spellEnd"/>
      <w:r w:rsidRPr="00300569">
        <w:t xml:space="preserve">, </w:t>
      </w:r>
      <w:proofErr w:type="spellStart"/>
      <w:r w:rsidRPr="00300569">
        <w:t>argv</w:t>
      </w:r>
      <w:proofErr w:type="spellEnd"/>
      <w:r w:rsidRPr="00300569">
        <w:t>);</w:t>
      </w:r>
    </w:p>
    <w:p w14:paraId="255F2EB4" w14:textId="77777777" w:rsidR="00071F94" w:rsidRPr="00300569" w:rsidRDefault="00071F94" w:rsidP="00071F94"/>
    <w:p w14:paraId="4F8F851C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glutCreateWindow</w:t>
      </w:r>
      <w:proofErr w:type="spellEnd"/>
      <w:r w:rsidRPr="00300569">
        <w:t>(</w:t>
      </w:r>
      <w:proofErr w:type="gramEnd"/>
      <w:r w:rsidRPr="00300569">
        <w:t>"OpenGL Setup");</w:t>
      </w:r>
    </w:p>
    <w:p w14:paraId="4FF25538" w14:textId="77777777" w:rsidR="00071F94" w:rsidRPr="00300569" w:rsidRDefault="00071F94" w:rsidP="00071F94"/>
    <w:p w14:paraId="1EBC1B37" w14:textId="77777777" w:rsidR="00071F94" w:rsidRPr="00300569" w:rsidRDefault="00071F94" w:rsidP="00071F94">
      <w:r w:rsidRPr="00300569">
        <w:t xml:space="preserve">    </w:t>
      </w:r>
      <w:proofErr w:type="spellStart"/>
      <w:proofErr w:type="gramStart"/>
      <w:r w:rsidRPr="00300569">
        <w:t>glutInitWindowSize</w:t>
      </w:r>
      <w:proofErr w:type="spellEnd"/>
      <w:r w:rsidRPr="00300569">
        <w:t>(</w:t>
      </w:r>
      <w:proofErr w:type="gramEnd"/>
      <w:r w:rsidRPr="00300569">
        <w:t>5000, 4000);</w:t>
      </w:r>
    </w:p>
    <w:p w14:paraId="316CC69A" w14:textId="77777777" w:rsidR="00071F94" w:rsidRPr="00300569" w:rsidRDefault="00071F94" w:rsidP="00071F94"/>
    <w:p w14:paraId="350BCF92" w14:textId="77777777" w:rsidR="00071F94" w:rsidRPr="00300569" w:rsidRDefault="00071F94" w:rsidP="00071F94">
      <w:r w:rsidRPr="00300569">
        <w:t xml:space="preserve">    </w:t>
      </w:r>
      <w:proofErr w:type="spellStart"/>
      <w:r w:rsidRPr="00300569">
        <w:t>glutDisplayFunc</w:t>
      </w:r>
      <w:proofErr w:type="spellEnd"/>
      <w:r w:rsidRPr="00300569">
        <w:t>(display</w:t>
      </w:r>
      <w:proofErr w:type="gramStart"/>
      <w:r w:rsidRPr="00300569">
        <w:t>);</w:t>
      </w:r>
      <w:proofErr w:type="gramEnd"/>
    </w:p>
    <w:p w14:paraId="2126F4C6" w14:textId="77777777" w:rsidR="00071F94" w:rsidRPr="00300569" w:rsidRDefault="00071F94" w:rsidP="00071F94">
      <w:r w:rsidRPr="00300569">
        <w:t xml:space="preserve">    </w:t>
      </w:r>
      <w:proofErr w:type="gramStart"/>
      <w:r w:rsidRPr="00300569">
        <w:t>glutMainLoop(</w:t>
      </w:r>
      <w:proofErr w:type="gramEnd"/>
      <w:r w:rsidRPr="00300569">
        <w:t>);</w:t>
      </w:r>
    </w:p>
    <w:p w14:paraId="6E891682" w14:textId="77777777" w:rsidR="00071F94" w:rsidRPr="00300569" w:rsidRDefault="00071F94" w:rsidP="00071F94"/>
    <w:p w14:paraId="1C317D7A" w14:textId="77777777" w:rsidR="00071F94" w:rsidRPr="00300569" w:rsidRDefault="00071F94" w:rsidP="00071F94">
      <w:r w:rsidRPr="00300569">
        <w:lastRenderedPageBreak/>
        <w:t xml:space="preserve">    return </w:t>
      </w:r>
      <w:proofErr w:type="gramStart"/>
      <w:r w:rsidRPr="00300569">
        <w:t>0;</w:t>
      </w:r>
      <w:proofErr w:type="gramEnd"/>
    </w:p>
    <w:p w14:paraId="31A77BBA" w14:textId="77777777" w:rsidR="00071F94" w:rsidRPr="00300569" w:rsidRDefault="00071F94" w:rsidP="00071F94"/>
    <w:p w14:paraId="01425036" w14:textId="77777777" w:rsidR="00071F94" w:rsidRPr="00300569" w:rsidRDefault="00071F94" w:rsidP="00071F94">
      <w:r w:rsidRPr="00300569">
        <w:t>}</w:t>
      </w:r>
    </w:p>
    <w:p w14:paraId="680BDF96" w14:textId="77777777" w:rsidR="00071F94" w:rsidRDefault="00071F94" w:rsidP="00071F94">
      <w:r>
        <w:t>Output:</w:t>
      </w:r>
    </w:p>
    <w:p w14:paraId="2A8D71A2" w14:textId="77777777" w:rsidR="00071F94" w:rsidRDefault="00071F94" w:rsidP="00071F94">
      <w:r w:rsidRPr="00300569">
        <w:drawing>
          <wp:inline distT="0" distB="0" distL="0" distR="0" wp14:anchorId="2ABA020C" wp14:editId="3CED57CF">
            <wp:extent cx="5943600" cy="3336925"/>
            <wp:effectExtent l="0" t="0" r="0" b="0"/>
            <wp:docPr id="1687674734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4734" name="Picture 1" descr="A black and white logo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27A0" w14:textId="77777777" w:rsidR="00071F94" w:rsidRDefault="00071F94" w:rsidP="00071F94"/>
    <w:p w14:paraId="1DF5DB73" w14:textId="77777777" w:rsidR="00071F94" w:rsidRDefault="00071F94" w:rsidP="00071F94"/>
    <w:p w14:paraId="7BF098B3" w14:textId="77777777" w:rsidR="00071F94" w:rsidRDefault="00071F94" w:rsidP="00071F94"/>
    <w:p w14:paraId="581F07A2" w14:textId="77777777" w:rsidR="00071F94" w:rsidRDefault="00071F94" w:rsidP="00071F94"/>
    <w:p w14:paraId="3974AE64" w14:textId="77777777" w:rsidR="00071F94" w:rsidRDefault="00071F94" w:rsidP="00071F94"/>
    <w:p w14:paraId="4C52F251" w14:textId="77777777" w:rsidR="00071F94" w:rsidRDefault="00071F94" w:rsidP="00071F94"/>
    <w:p w14:paraId="2526EBEA" w14:textId="77777777" w:rsidR="00071F94" w:rsidRDefault="00071F94" w:rsidP="00071F94"/>
    <w:p w14:paraId="6135255B" w14:textId="77777777" w:rsidR="00071F94" w:rsidRDefault="00071F94" w:rsidP="00071F94"/>
    <w:p w14:paraId="4EE6FA7C" w14:textId="77777777" w:rsidR="00071F94" w:rsidRDefault="00071F94" w:rsidP="00071F94"/>
    <w:p w14:paraId="0E244C81" w14:textId="77777777" w:rsidR="00071F94" w:rsidRDefault="00071F94" w:rsidP="00071F94"/>
    <w:p w14:paraId="2197A218" w14:textId="77777777" w:rsidR="00071F94" w:rsidRDefault="00071F94" w:rsidP="00071F94"/>
    <w:p w14:paraId="51323328" w14:textId="77777777" w:rsidR="00071F94" w:rsidRDefault="00071F94" w:rsidP="00071F94">
      <w:proofErr w:type="gramStart"/>
      <w:r>
        <w:t>4:Naptune</w:t>
      </w:r>
      <w:proofErr w:type="gramEnd"/>
    </w:p>
    <w:p w14:paraId="0DE16777" w14:textId="77777777" w:rsidR="00071F94" w:rsidRDefault="00071F94" w:rsidP="00071F94">
      <w:r>
        <w:t>Graph:</w:t>
      </w:r>
    </w:p>
    <w:p w14:paraId="1B4B0338" w14:textId="77777777" w:rsidR="00071F94" w:rsidRDefault="00071F94" w:rsidP="00071F94">
      <w:r w:rsidRPr="0039796B">
        <w:lastRenderedPageBreak/>
        <w:drawing>
          <wp:inline distT="0" distB="0" distL="0" distR="0" wp14:anchorId="784E64AE" wp14:editId="72796829">
            <wp:extent cx="5943600" cy="3027680"/>
            <wp:effectExtent l="0" t="0" r="0" b="1270"/>
            <wp:docPr id="1048009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978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3DA8" w14:textId="77777777" w:rsidR="00071F94" w:rsidRDefault="00071F94" w:rsidP="00071F94">
      <w:r>
        <w:t>Code:</w:t>
      </w:r>
    </w:p>
    <w:p w14:paraId="2195265B" w14:textId="77777777" w:rsidR="00071F94" w:rsidRPr="0039796B" w:rsidRDefault="00071F94" w:rsidP="00071F94">
      <w:r w:rsidRPr="0039796B">
        <w:t>#include &lt;</w:t>
      </w:r>
      <w:proofErr w:type="spellStart"/>
      <w:r w:rsidRPr="0039796B">
        <w:t>windows.h</w:t>
      </w:r>
      <w:proofErr w:type="spellEnd"/>
      <w:r w:rsidRPr="0039796B">
        <w:t xml:space="preserve">&gt; </w:t>
      </w:r>
    </w:p>
    <w:p w14:paraId="71ED401B" w14:textId="77777777" w:rsidR="00071F94" w:rsidRPr="0039796B" w:rsidRDefault="00071F94" w:rsidP="00071F94">
      <w:r w:rsidRPr="0039796B">
        <w:t>#include &lt;GL/</w:t>
      </w:r>
      <w:proofErr w:type="spellStart"/>
      <w:r w:rsidRPr="0039796B">
        <w:t>glut.h</w:t>
      </w:r>
      <w:proofErr w:type="spellEnd"/>
      <w:r w:rsidRPr="0039796B">
        <w:t xml:space="preserve">&gt; </w:t>
      </w:r>
    </w:p>
    <w:p w14:paraId="35C13DDA" w14:textId="77777777" w:rsidR="00071F94" w:rsidRPr="0039796B" w:rsidRDefault="00071F94" w:rsidP="00071F94">
      <w:r w:rsidRPr="0039796B">
        <w:t>#include&lt;math.h&gt;    </w:t>
      </w:r>
    </w:p>
    <w:p w14:paraId="516E995A" w14:textId="77777777" w:rsidR="00071F94" w:rsidRPr="0039796B" w:rsidRDefault="00071F94" w:rsidP="00071F94"/>
    <w:p w14:paraId="1AFE04A3" w14:textId="77777777" w:rsidR="00071F94" w:rsidRPr="0039796B" w:rsidRDefault="00071F94" w:rsidP="00071F94">
      <w:r w:rsidRPr="0039796B">
        <w:t xml:space="preserve">void </w:t>
      </w:r>
      <w:proofErr w:type="gramStart"/>
      <w:r w:rsidRPr="0039796B">
        <w:t>display(</w:t>
      </w:r>
      <w:proofErr w:type="gramEnd"/>
      <w:r w:rsidRPr="0039796B">
        <w:t>) {</w:t>
      </w:r>
    </w:p>
    <w:p w14:paraId="1E04AD1F" w14:textId="77777777" w:rsidR="00071F94" w:rsidRPr="0039796B" w:rsidRDefault="00071F94" w:rsidP="00071F94"/>
    <w:p w14:paraId="347231D0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glClearColor</w:t>
      </w:r>
      <w:proofErr w:type="spellEnd"/>
      <w:r w:rsidRPr="0039796B">
        <w:t>(</w:t>
      </w:r>
      <w:proofErr w:type="gramEnd"/>
      <w:r w:rsidRPr="0039796B">
        <w:t>1.0f, 1.0f, 1.0f, 1.0f);</w:t>
      </w:r>
    </w:p>
    <w:p w14:paraId="1BEDD135" w14:textId="77777777" w:rsidR="00071F94" w:rsidRPr="0039796B" w:rsidRDefault="00071F94" w:rsidP="00071F94"/>
    <w:p w14:paraId="0D7F8D2A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glClear</w:t>
      </w:r>
      <w:proofErr w:type="spellEnd"/>
      <w:r w:rsidRPr="0039796B">
        <w:t>(</w:t>
      </w:r>
      <w:proofErr w:type="gramEnd"/>
      <w:r w:rsidRPr="0039796B">
        <w:t>GL_COLOR_BUFFER_BIT);</w:t>
      </w:r>
    </w:p>
    <w:p w14:paraId="71572C7E" w14:textId="77777777" w:rsidR="00071F94" w:rsidRPr="0039796B" w:rsidRDefault="00071F94" w:rsidP="00071F94"/>
    <w:p w14:paraId="3852CC5E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glLineWidth</w:t>
      </w:r>
      <w:proofErr w:type="spellEnd"/>
      <w:r w:rsidRPr="0039796B">
        <w:t>(</w:t>
      </w:r>
      <w:proofErr w:type="gramEnd"/>
      <w:r w:rsidRPr="0039796B">
        <w:t>5);</w:t>
      </w:r>
    </w:p>
    <w:p w14:paraId="5B770FE2" w14:textId="77777777" w:rsidR="00071F94" w:rsidRPr="0039796B" w:rsidRDefault="00071F94" w:rsidP="00071F94"/>
    <w:p w14:paraId="01A933DC" w14:textId="77777777" w:rsidR="00071F94" w:rsidRPr="0039796B" w:rsidRDefault="00071F94" w:rsidP="00071F94">
      <w:r w:rsidRPr="0039796B">
        <w:t>    //N</w:t>
      </w:r>
    </w:p>
    <w:p w14:paraId="533741D5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09E56A17" w14:textId="77777777" w:rsidR="00071F94" w:rsidRPr="0039796B" w:rsidRDefault="00071F94" w:rsidP="00071F94"/>
    <w:p w14:paraId="4123ADE7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10D33D9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-0.8, 0.6);</w:t>
      </w:r>
    </w:p>
    <w:p w14:paraId="12EE1542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-0.8, -0.2);</w:t>
      </w:r>
    </w:p>
    <w:p w14:paraId="52B24B2F" w14:textId="77777777" w:rsidR="00071F94" w:rsidRPr="0039796B" w:rsidRDefault="00071F94" w:rsidP="00071F94"/>
    <w:p w14:paraId="1CFB2B7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-0.8, -0.2);</w:t>
      </w:r>
    </w:p>
    <w:p w14:paraId="6ABFEC9E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-0.75, -0.2);</w:t>
      </w:r>
    </w:p>
    <w:p w14:paraId="5FE5488E" w14:textId="77777777" w:rsidR="00071F94" w:rsidRPr="0039796B" w:rsidRDefault="00071F94" w:rsidP="00071F94"/>
    <w:p w14:paraId="7A1D63A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-0.75, -0.2);</w:t>
      </w:r>
    </w:p>
    <w:p w14:paraId="5484BF0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-0.75, 0.55);</w:t>
      </w:r>
    </w:p>
    <w:p w14:paraId="03A07231" w14:textId="77777777" w:rsidR="00071F94" w:rsidRPr="0039796B" w:rsidRDefault="00071F94" w:rsidP="00071F94"/>
    <w:p w14:paraId="3D4979B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-0.75, 0.55);</w:t>
      </w:r>
    </w:p>
    <w:p w14:paraId="46CE8ED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-0.5, -0.2);</w:t>
      </w:r>
    </w:p>
    <w:p w14:paraId="7D4A742A" w14:textId="77777777" w:rsidR="00071F94" w:rsidRPr="0039796B" w:rsidRDefault="00071F94" w:rsidP="00071F94"/>
    <w:p w14:paraId="2C5779F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-0.5, -0.2);</w:t>
      </w:r>
    </w:p>
    <w:p w14:paraId="32EE418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-0.4, -0.2);</w:t>
      </w:r>
    </w:p>
    <w:p w14:paraId="7953F715" w14:textId="77777777" w:rsidR="00071F94" w:rsidRPr="0039796B" w:rsidRDefault="00071F94" w:rsidP="00071F94"/>
    <w:p w14:paraId="253ADF2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-0.4, -0.2);</w:t>
      </w:r>
    </w:p>
    <w:p w14:paraId="5E90DFF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-0.7, 0.6);</w:t>
      </w:r>
    </w:p>
    <w:p w14:paraId="76ED1B63" w14:textId="77777777" w:rsidR="00071F94" w:rsidRPr="0039796B" w:rsidRDefault="00071F94" w:rsidP="00071F94"/>
    <w:p w14:paraId="01408D3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-0.7, 0.6);</w:t>
      </w:r>
    </w:p>
    <w:p w14:paraId="24755DC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-0.8, 0.6);</w:t>
      </w:r>
    </w:p>
    <w:p w14:paraId="459A7D7F" w14:textId="77777777" w:rsidR="00071F94" w:rsidRPr="0039796B" w:rsidRDefault="00071F94" w:rsidP="00071F94">
      <w:r w:rsidRPr="0039796B">
        <w:br/>
      </w:r>
      <w:r w:rsidRPr="0039796B">
        <w:br/>
      </w:r>
      <w:r w:rsidRPr="0039796B">
        <w:br/>
      </w:r>
      <w:r w:rsidRPr="0039796B">
        <w:br/>
      </w:r>
      <w:r w:rsidRPr="0039796B">
        <w:br/>
      </w:r>
    </w:p>
    <w:p w14:paraId="52CD41F2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2767CA1D" w14:textId="77777777" w:rsidR="00071F94" w:rsidRPr="0039796B" w:rsidRDefault="00071F94" w:rsidP="00071F94"/>
    <w:p w14:paraId="53C19546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448876FF" w14:textId="77777777" w:rsidR="00071F94" w:rsidRPr="0039796B" w:rsidRDefault="00071F94" w:rsidP="00071F94"/>
    <w:p w14:paraId="4249E2F0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2793E3E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-0.4, 0.6);</w:t>
      </w:r>
    </w:p>
    <w:p w14:paraId="6F9B2980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-0.4, -0.2);</w:t>
      </w:r>
    </w:p>
    <w:p w14:paraId="2E93F4C2" w14:textId="77777777" w:rsidR="00071F94" w:rsidRPr="0039796B" w:rsidRDefault="00071F94" w:rsidP="00071F94"/>
    <w:p w14:paraId="7D21879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-0.4, -0.2);</w:t>
      </w:r>
    </w:p>
    <w:p w14:paraId="0A5CD41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-0.35, -0.2);</w:t>
      </w:r>
    </w:p>
    <w:p w14:paraId="2641AE4E" w14:textId="77777777" w:rsidR="00071F94" w:rsidRPr="0039796B" w:rsidRDefault="00071F94" w:rsidP="00071F94"/>
    <w:p w14:paraId="40C8BD6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-0.35, -0.2);</w:t>
      </w:r>
    </w:p>
    <w:p w14:paraId="7016F4C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-0.35, 0.6);</w:t>
      </w:r>
    </w:p>
    <w:p w14:paraId="3BBA5B40" w14:textId="77777777" w:rsidR="00071F94" w:rsidRPr="0039796B" w:rsidRDefault="00071F94" w:rsidP="00071F94"/>
    <w:p w14:paraId="774B8CF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-0.35, 0.6);</w:t>
      </w:r>
    </w:p>
    <w:p w14:paraId="286C2DC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-0.4, 0.6);</w:t>
      </w:r>
    </w:p>
    <w:p w14:paraId="59253F46" w14:textId="77777777" w:rsidR="00071F94" w:rsidRPr="0039796B" w:rsidRDefault="00071F94" w:rsidP="00071F94"/>
    <w:p w14:paraId="04F956AC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6C7EA9B9" w14:textId="77777777" w:rsidR="00071F94" w:rsidRPr="0039796B" w:rsidRDefault="00071F94" w:rsidP="00071F94"/>
    <w:p w14:paraId="5242029C" w14:textId="77777777" w:rsidR="00071F94" w:rsidRPr="0039796B" w:rsidRDefault="00071F94" w:rsidP="00071F94">
      <w:r w:rsidRPr="0039796B">
        <w:t>    //A</w:t>
      </w:r>
    </w:p>
    <w:p w14:paraId="496B03CC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297D7CE2" w14:textId="77777777" w:rsidR="00071F94" w:rsidRPr="0039796B" w:rsidRDefault="00071F94" w:rsidP="00071F94"/>
    <w:p w14:paraId="4E2CA06D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2113438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-0.3, 0.6);</w:t>
      </w:r>
    </w:p>
    <w:p w14:paraId="7B1241E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-0.3, -0.2);</w:t>
      </w:r>
    </w:p>
    <w:p w14:paraId="0677D733" w14:textId="77777777" w:rsidR="00071F94" w:rsidRPr="0039796B" w:rsidRDefault="00071F94" w:rsidP="00071F94"/>
    <w:p w14:paraId="3E8778B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-0.3, -0.2);</w:t>
      </w:r>
    </w:p>
    <w:p w14:paraId="6E2E353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-0.2);</w:t>
      </w:r>
    </w:p>
    <w:p w14:paraId="7DBC0559" w14:textId="77777777" w:rsidR="00071F94" w:rsidRPr="0039796B" w:rsidRDefault="00071F94" w:rsidP="00071F94"/>
    <w:p w14:paraId="3126121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-0.2);</w:t>
      </w:r>
    </w:p>
    <w:p w14:paraId="1C91698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0.6);</w:t>
      </w:r>
    </w:p>
    <w:p w14:paraId="11894F96" w14:textId="77777777" w:rsidR="00071F94" w:rsidRPr="0039796B" w:rsidRDefault="00071F94" w:rsidP="00071F94"/>
    <w:p w14:paraId="5BBED92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0.6);</w:t>
      </w:r>
    </w:p>
    <w:p w14:paraId="439E693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-0.3, 0.6);</w:t>
      </w:r>
    </w:p>
    <w:p w14:paraId="2F3742F7" w14:textId="77777777" w:rsidR="00071F94" w:rsidRPr="0039796B" w:rsidRDefault="00071F94" w:rsidP="00071F94"/>
    <w:p w14:paraId="7610CB5A" w14:textId="77777777" w:rsidR="00071F94" w:rsidRPr="0039796B" w:rsidRDefault="00071F94" w:rsidP="00071F94">
      <w:r w:rsidRPr="0039796B">
        <w:lastRenderedPageBreak/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7D5642CA" w14:textId="77777777" w:rsidR="00071F94" w:rsidRPr="0039796B" w:rsidRDefault="00071F94" w:rsidP="00071F94"/>
    <w:p w14:paraId="714D2C67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38AD5059" w14:textId="77777777" w:rsidR="00071F94" w:rsidRPr="0039796B" w:rsidRDefault="00071F94" w:rsidP="00071F94"/>
    <w:p w14:paraId="6BF03395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78F7BF6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0.5);</w:t>
      </w:r>
    </w:p>
    <w:p w14:paraId="5375EDF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0.35);</w:t>
      </w:r>
    </w:p>
    <w:p w14:paraId="6E35FA35" w14:textId="77777777" w:rsidR="00071F94" w:rsidRPr="0039796B" w:rsidRDefault="00071F94" w:rsidP="00071F94"/>
    <w:p w14:paraId="27CCC44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0.35);</w:t>
      </w:r>
    </w:p>
    <w:p w14:paraId="7592CFE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0.35);</w:t>
      </w:r>
    </w:p>
    <w:p w14:paraId="1C3EB147" w14:textId="77777777" w:rsidR="00071F94" w:rsidRPr="0039796B" w:rsidRDefault="00071F94" w:rsidP="00071F94"/>
    <w:p w14:paraId="2C23BB0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0.35);</w:t>
      </w:r>
    </w:p>
    <w:p w14:paraId="71CB956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0.50);</w:t>
      </w:r>
    </w:p>
    <w:p w14:paraId="2A3036D0" w14:textId="77777777" w:rsidR="00071F94" w:rsidRPr="0039796B" w:rsidRDefault="00071F94" w:rsidP="00071F94"/>
    <w:p w14:paraId="16B396A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0.50);</w:t>
      </w:r>
    </w:p>
    <w:p w14:paraId="02A7CE1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0.5);</w:t>
      </w:r>
    </w:p>
    <w:p w14:paraId="7A999254" w14:textId="77777777" w:rsidR="00071F94" w:rsidRPr="0039796B" w:rsidRDefault="00071F94" w:rsidP="00071F94"/>
    <w:p w14:paraId="708FA224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514C3923" w14:textId="77777777" w:rsidR="00071F94" w:rsidRPr="0039796B" w:rsidRDefault="00071F94" w:rsidP="00071F94"/>
    <w:p w14:paraId="7438C981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4197593E" w14:textId="77777777" w:rsidR="00071F94" w:rsidRPr="0039796B" w:rsidRDefault="00071F94" w:rsidP="00071F94"/>
    <w:p w14:paraId="66477145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5DD1446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0.5);</w:t>
      </w:r>
    </w:p>
    <w:p w14:paraId="403AD3B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0.35);</w:t>
      </w:r>
    </w:p>
    <w:p w14:paraId="2BD86C85" w14:textId="77777777" w:rsidR="00071F94" w:rsidRPr="0039796B" w:rsidRDefault="00071F94" w:rsidP="00071F94"/>
    <w:p w14:paraId="28C7F2C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0.35);</w:t>
      </w:r>
    </w:p>
    <w:p w14:paraId="19B9623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0.35);</w:t>
      </w:r>
    </w:p>
    <w:p w14:paraId="77F961A5" w14:textId="77777777" w:rsidR="00071F94" w:rsidRPr="0039796B" w:rsidRDefault="00071F94" w:rsidP="00071F94"/>
    <w:p w14:paraId="3523E15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0.35);</w:t>
      </w:r>
    </w:p>
    <w:p w14:paraId="3C889DBF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-0.1, 0.50);</w:t>
      </w:r>
    </w:p>
    <w:p w14:paraId="60188BBD" w14:textId="77777777" w:rsidR="00071F94" w:rsidRPr="0039796B" w:rsidRDefault="00071F94" w:rsidP="00071F94"/>
    <w:p w14:paraId="28B5CC5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0.50);</w:t>
      </w:r>
    </w:p>
    <w:p w14:paraId="616C268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0.5);</w:t>
      </w:r>
    </w:p>
    <w:p w14:paraId="0D0EE07D" w14:textId="77777777" w:rsidR="00071F94" w:rsidRPr="0039796B" w:rsidRDefault="00071F94" w:rsidP="00071F94"/>
    <w:p w14:paraId="0EC6CDEA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7BD64DD1" w14:textId="77777777" w:rsidR="00071F94" w:rsidRPr="0039796B" w:rsidRDefault="00071F94" w:rsidP="00071F94"/>
    <w:p w14:paraId="67743386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6FE98B65" w14:textId="77777777" w:rsidR="00071F94" w:rsidRPr="0039796B" w:rsidRDefault="00071F94" w:rsidP="00071F94"/>
    <w:p w14:paraId="6D959B39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1F70CB8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0.05);</w:t>
      </w:r>
    </w:p>
    <w:p w14:paraId="453CAA3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-0.1);</w:t>
      </w:r>
    </w:p>
    <w:p w14:paraId="435B1EAE" w14:textId="77777777" w:rsidR="00071F94" w:rsidRPr="0039796B" w:rsidRDefault="00071F94" w:rsidP="00071F94"/>
    <w:p w14:paraId="19B4C81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-0.1);</w:t>
      </w:r>
    </w:p>
    <w:p w14:paraId="476DBE4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-0.1);</w:t>
      </w:r>
    </w:p>
    <w:p w14:paraId="5829770B" w14:textId="77777777" w:rsidR="00071F94" w:rsidRPr="0039796B" w:rsidRDefault="00071F94" w:rsidP="00071F94"/>
    <w:p w14:paraId="49C8C54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-0.1);</w:t>
      </w:r>
    </w:p>
    <w:p w14:paraId="3644037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0.05);</w:t>
      </w:r>
    </w:p>
    <w:p w14:paraId="6A44BBB2" w14:textId="77777777" w:rsidR="00071F94" w:rsidRPr="0039796B" w:rsidRDefault="00071F94" w:rsidP="00071F94"/>
    <w:p w14:paraId="69E19DF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-0.1, 0.05);</w:t>
      </w:r>
    </w:p>
    <w:p w14:paraId="0F75E1B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-0.25, 0.05);</w:t>
      </w:r>
    </w:p>
    <w:p w14:paraId="3860691E" w14:textId="77777777" w:rsidR="00071F94" w:rsidRPr="0039796B" w:rsidRDefault="00071F94" w:rsidP="00071F94"/>
    <w:p w14:paraId="65AD7C9D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4B926F46" w14:textId="77777777" w:rsidR="00071F94" w:rsidRPr="0039796B" w:rsidRDefault="00071F94" w:rsidP="00071F94"/>
    <w:p w14:paraId="4BC39AE8" w14:textId="77777777" w:rsidR="00071F94" w:rsidRPr="0039796B" w:rsidRDefault="00071F94" w:rsidP="00071F94">
      <w:r w:rsidRPr="0039796B">
        <w:t>    //p</w:t>
      </w:r>
    </w:p>
    <w:p w14:paraId="2A1AA540" w14:textId="77777777" w:rsidR="00071F94" w:rsidRPr="0039796B" w:rsidRDefault="00071F94" w:rsidP="00071F94"/>
    <w:p w14:paraId="5B426276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1CC83D62" w14:textId="77777777" w:rsidR="00071F94" w:rsidRPr="0039796B" w:rsidRDefault="00071F94" w:rsidP="00071F94"/>
    <w:p w14:paraId="48E79D63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788DAF0F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-0.08, 0.6);</w:t>
      </w:r>
    </w:p>
    <w:p w14:paraId="6E81D95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-0.08, -0.2);</w:t>
      </w:r>
    </w:p>
    <w:p w14:paraId="067AF6D5" w14:textId="77777777" w:rsidR="00071F94" w:rsidRPr="0039796B" w:rsidRDefault="00071F94" w:rsidP="00071F94"/>
    <w:p w14:paraId="365C0D5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-0.08, -0.2);</w:t>
      </w:r>
    </w:p>
    <w:p w14:paraId="047892C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-0.05, -0.2);</w:t>
      </w:r>
    </w:p>
    <w:p w14:paraId="20A3C3C5" w14:textId="77777777" w:rsidR="00071F94" w:rsidRPr="0039796B" w:rsidRDefault="00071F94" w:rsidP="00071F94"/>
    <w:p w14:paraId="459A307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-0.05, -0.2);</w:t>
      </w:r>
    </w:p>
    <w:p w14:paraId="4742EFA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-0.05, 0.6);</w:t>
      </w:r>
    </w:p>
    <w:p w14:paraId="6DF15F2A" w14:textId="77777777" w:rsidR="00071F94" w:rsidRPr="0039796B" w:rsidRDefault="00071F94" w:rsidP="00071F94"/>
    <w:p w14:paraId="5FDCCB9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-0.05, 0.6);</w:t>
      </w:r>
    </w:p>
    <w:p w14:paraId="347C1B8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-0.08, 0.6);</w:t>
      </w:r>
    </w:p>
    <w:p w14:paraId="1838ED8D" w14:textId="77777777" w:rsidR="00071F94" w:rsidRPr="0039796B" w:rsidRDefault="00071F94" w:rsidP="00071F94"/>
    <w:p w14:paraId="5AFDF617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5BD6AF37" w14:textId="77777777" w:rsidR="00071F94" w:rsidRPr="0039796B" w:rsidRDefault="00071F94" w:rsidP="00071F94"/>
    <w:p w14:paraId="560CA92C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3EC2CECE" w14:textId="77777777" w:rsidR="00071F94" w:rsidRPr="0039796B" w:rsidRDefault="00071F94" w:rsidP="00071F94"/>
    <w:p w14:paraId="52849C29" w14:textId="77777777" w:rsidR="00071F94" w:rsidRPr="0039796B" w:rsidRDefault="00071F94" w:rsidP="00071F94">
      <w:r w:rsidRPr="0039796B">
        <w:t xml:space="preserve">    float </w:t>
      </w:r>
      <w:proofErr w:type="spellStart"/>
      <w:r w:rsidRPr="0039796B">
        <w:t>xOffse</w:t>
      </w:r>
      <w:proofErr w:type="spellEnd"/>
      <w:r w:rsidRPr="0039796B">
        <w:t xml:space="preserve"> = 0.</w:t>
      </w:r>
      <w:proofErr w:type="gramStart"/>
      <w:r w:rsidRPr="0039796B">
        <w:t>0f;</w:t>
      </w:r>
      <w:proofErr w:type="gramEnd"/>
    </w:p>
    <w:p w14:paraId="4467BD3E" w14:textId="77777777" w:rsidR="00071F94" w:rsidRPr="0039796B" w:rsidRDefault="00071F94" w:rsidP="00071F94">
      <w:r w:rsidRPr="0039796B">
        <w:t xml:space="preserve">    float </w:t>
      </w:r>
      <w:proofErr w:type="spellStart"/>
      <w:r w:rsidRPr="0039796B">
        <w:t>yOffse</w:t>
      </w:r>
      <w:proofErr w:type="spellEnd"/>
      <w:r w:rsidRPr="0039796B">
        <w:t xml:space="preserve"> = 0.</w:t>
      </w:r>
      <w:proofErr w:type="gramStart"/>
      <w:r w:rsidRPr="0039796B">
        <w:t>55f;</w:t>
      </w:r>
      <w:proofErr w:type="gramEnd"/>
    </w:p>
    <w:p w14:paraId="5AD3C006" w14:textId="77777777" w:rsidR="00071F94" w:rsidRPr="0039796B" w:rsidRDefault="00071F94" w:rsidP="00071F94"/>
    <w:p w14:paraId="087A917B" w14:textId="77777777" w:rsidR="00071F94" w:rsidRPr="0039796B" w:rsidRDefault="00071F94" w:rsidP="00071F94">
      <w:r w:rsidRPr="0039796B">
        <w:t xml:space="preserve">    for (int </w:t>
      </w:r>
      <w:proofErr w:type="spellStart"/>
      <w:r w:rsidRPr="0039796B">
        <w:t>i</w:t>
      </w:r>
      <w:proofErr w:type="spellEnd"/>
      <w:r w:rsidRPr="0039796B">
        <w:t xml:space="preserve"> = 0; </w:t>
      </w:r>
      <w:proofErr w:type="spellStart"/>
      <w:r w:rsidRPr="0039796B">
        <w:t>i</w:t>
      </w:r>
      <w:proofErr w:type="spellEnd"/>
      <w:r w:rsidRPr="0039796B">
        <w:t xml:space="preserve"> &lt; 300; </w:t>
      </w:r>
      <w:proofErr w:type="spellStart"/>
      <w:r w:rsidRPr="0039796B">
        <w:t>i</w:t>
      </w:r>
      <w:proofErr w:type="spellEnd"/>
      <w:r w:rsidRPr="0039796B">
        <w:t>++)</w:t>
      </w:r>
    </w:p>
    <w:p w14:paraId="612BD35B" w14:textId="77777777" w:rsidR="00071F94" w:rsidRPr="0039796B" w:rsidRDefault="00071F94" w:rsidP="00071F94">
      <w:r w:rsidRPr="0039796B">
        <w:t>    {</w:t>
      </w:r>
    </w:p>
    <w:p w14:paraId="69582252" w14:textId="77777777" w:rsidR="00071F94" w:rsidRPr="0039796B" w:rsidRDefault="00071F94" w:rsidP="00071F94">
      <w:r w:rsidRPr="0039796B">
        <w:t>        glColor3</w:t>
      </w:r>
      <w:proofErr w:type="gramStart"/>
      <w:r w:rsidRPr="0039796B">
        <w:t>f(</w:t>
      </w:r>
      <w:proofErr w:type="gramEnd"/>
      <w:r w:rsidRPr="0039796B">
        <w:t>0.0f, 0.0f, 0.0f);;</w:t>
      </w:r>
    </w:p>
    <w:p w14:paraId="7529A2F0" w14:textId="77777777" w:rsidR="00071F94" w:rsidRPr="0039796B" w:rsidRDefault="00071F94" w:rsidP="00071F94"/>
    <w:p w14:paraId="595CDAC1" w14:textId="77777777" w:rsidR="00071F94" w:rsidRPr="0039796B" w:rsidRDefault="00071F94" w:rsidP="00071F94">
      <w:r w:rsidRPr="0039796B">
        <w:t xml:space="preserve">        float pi = </w:t>
      </w:r>
      <w:proofErr w:type="gramStart"/>
      <w:r w:rsidRPr="0039796B">
        <w:t>3.1416;</w:t>
      </w:r>
      <w:proofErr w:type="gramEnd"/>
    </w:p>
    <w:p w14:paraId="5A410AD5" w14:textId="77777777" w:rsidR="00071F94" w:rsidRPr="0039796B" w:rsidRDefault="00071F94" w:rsidP="00071F94">
      <w:r w:rsidRPr="0039796B">
        <w:t>        float a = (</w:t>
      </w:r>
      <w:proofErr w:type="spellStart"/>
      <w:r w:rsidRPr="0039796B">
        <w:t>i</w:t>
      </w:r>
      <w:proofErr w:type="spellEnd"/>
      <w:r w:rsidRPr="0039796B">
        <w:t xml:space="preserve"> * 2 * pi) / </w:t>
      </w:r>
      <w:proofErr w:type="gramStart"/>
      <w:r w:rsidRPr="0039796B">
        <w:t>300;</w:t>
      </w:r>
      <w:proofErr w:type="gramEnd"/>
    </w:p>
    <w:p w14:paraId="0C497CBA" w14:textId="77777777" w:rsidR="00071F94" w:rsidRPr="0039796B" w:rsidRDefault="00071F94" w:rsidP="00071F94">
      <w:r w:rsidRPr="0039796B">
        <w:t xml:space="preserve">        float r = </w:t>
      </w:r>
      <w:proofErr w:type="gramStart"/>
      <w:r w:rsidRPr="0039796B">
        <w:t>0.09;</w:t>
      </w:r>
      <w:proofErr w:type="gramEnd"/>
    </w:p>
    <w:p w14:paraId="7A429BE5" w14:textId="77777777" w:rsidR="00071F94" w:rsidRPr="0039796B" w:rsidRDefault="00071F94" w:rsidP="00071F94">
      <w:r w:rsidRPr="0039796B">
        <w:t xml:space="preserve">        float x = r * cos(a) + </w:t>
      </w:r>
      <w:proofErr w:type="spellStart"/>
      <w:proofErr w:type="gramStart"/>
      <w:r w:rsidRPr="0039796B">
        <w:t>xOffse</w:t>
      </w:r>
      <w:proofErr w:type="spellEnd"/>
      <w:r w:rsidRPr="0039796B">
        <w:t>;</w:t>
      </w:r>
      <w:proofErr w:type="gramEnd"/>
    </w:p>
    <w:p w14:paraId="6863A676" w14:textId="77777777" w:rsidR="00071F94" w:rsidRPr="0039796B" w:rsidRDefault="00071F94" w:rsidP="00071F94">
      <w:r w:rsidRPr="0039796B">
        <w:t xml:space="preserve">        float y = r * sin(a) + </w:t>
      </w:r>
      <w:proofErr w:type="spellStart"/>
      <w:proofErr w:type="gramStart"/>
      <w:r w:rsidRPr="0039796B">
        <w:t>yOffse</w:t>
      </w:r>
      <w:proofErr w:type="spellEnd"/>
      <w:r w:rsidRPr="0039796B">
        <w:t>;</w:t>
      </w:r>
      <w:proofErr w:type="gramEnd"/>
    </w:p>
    <w:p w14:paraId="51F5E9E3" w14:textId="77777777" w:rsidR="00071F94" w:rsidRPr="0039796B" w:rsidRDefault="00071F94" w:rsidP="00071F94">
      <w:r w:rsidRPr="0039796B">
        <w:t>        glVertex2</w:t>
      </w:r>
      <w:proofErr w:type="gramStart"/>
      <w:r w:rsidRPr="0039796B">
        <w:t>f(</w:t>
      </w:r>
      <w:proofErr w:type="gramEnd"/>
      <w:r w:rsidRPr="0039796B">
        <w:t>x, y);</w:t>
      </w:r>
    </w:p>
    <w:p w14:paraId="621A8E51" w14:textId="77777777" w:rsidR="00071F94" w:rsidRPr="0039796B" w:rsidRDefault="00071F94" w:rsidP="00071F94">
      <w:r w:rsidRPr="0039796B">
        <w:lastRenderedPageBreak/>
        <w:t>    }</w:t>
      </w:r>
    </w:p>
    <w:p w14:paraId="2FD2A600" w14:textId="77777777" w:rsidR="00071F94" w:rsidRPr="0039796B" w:rsidRDefault="00071F94" w:rsidP="00071F94"/>
    <w:p w14:paraId="3F37090B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3D62C9EE" w14:textId="77777777" w:rsidR="00071F94" w:rsidRPr="0039796B" w:rsidRDefault="00071F94" w:rsidP="00071F94"/>
    <w:p w14:paraId="11E98E9F" w14:textId="77777777" w:rsidR="00071F94" w:rsidRPr="0039796B" w:rsidRDefault="00071F94" w:rsidP="00071F94">
      <w:r w:rsidRPr="0039796B">
        <w:t>    //T</w:t>
      </w:r>
    </w:p>
    <w:p w14:paraId="48113776" w14:textId="77777777" w:rsidR="00071F94" w:rsidRPr="0039796B" w:rsidRDefault="00071F94" w:rsidP="00071F94"/>
    <w:p w14:paraId="57899191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53A25080" w14:textId="77777777" w:rsidR="00071F94" w:rsidRPr="0039796B" w:rsidRDefault="00071F94" w:rsidP="00071F94"/>
    <w:p w14:paraId="14F71CC3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67172BA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0.15, 0.6);</w:t>
      </w:r>
    </w:p>
    <w:p w14:paraId="7EF24BB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0.15, -0.2);</w:t>
      </w:r>
    </w:p>
    <w:p w14:paraId="30502944" w14:textId="77777777" w:rsidR="00071F94" w:rsidRPr="0039796B" w:rsidRDefault="00071F94" w:rsidP="00071F94"/>
    <w:p w14:paraId="0E4BD19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0.15, -0.2);</w:t>
      </w:r>
    </w:p>
    <w:p w14:paraId="0DB3ACE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0.16, -0.2);</w:t>
      </w:r>
    </w:p>
    <w:p w14:paraId="40FCCBBF" w14:textId="77777777" w:rsidR="00071F94" w:rsidRPr="0039796B" w:rsidRDefault="00071F94" w:rsidP="00071F94"/>
    <w:p w14:paraId="3D21303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0.16, -0.2);</w:t>
      </w:r>
    </w:p>
    <w:p w14:paraId="3D43489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0.16, 0.6);</w:t>
      </w:r>
    </w:p>
    <w:p w14:paraId="5944421C" w14:textId="77777777" w:rsidR="00071F94" w:rsidRPr="0039796B" w:rsidRDefault="00071F94" w:rsidP="00071F94"/>
    <w:p w14:paraId="2AA91F0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0.16, 0.6);</w:t>
      </w:r>
    </w:p>
    <w:p w14:paraId="3518879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0.15, 0.6);</w:t>
      </w:r>
    </w:p>
    <w:p w14:paraId="0915A3B7" w14:textId="77777777" w:rsidR="00071F94" w:rsidRPr="0039796B" w:rsidRDefault="00071F94" w:rsidP="00071F94"/>
    <w:p w14:paraId="1E365563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25766965" w14:textId="77777777" w:rsidR="00071F94" w:rsidRPr="0039796B" w:rsidRDefault="00071F94" w:rsidP="00071F94"/>
    <w:p w14:paraId="4AB60488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43D8C221" w14:textId="77777777" w:rsidR="00071F94" w:rsidRPr="0039796B" w:rsidRDefault="00071F94" w:rsidP="00071F94"/>
    <w:p w14:paraId="6D9C34F7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1CA8E4C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0.08, 0.38);</w:t>
      </w:r>
    </w:p>
    <w:p w14:paraId="165DD30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0.08, 0.36);</w:t>
      </w:r>
    </w:p>
    <w:p w14:paraId="28749AFE" w14:textId="77777777" w:rsidR="00071F94" w:rsidRPr="0039796B" w:rsidRDefault="00071F94" w:rsidP="00071F94"/>
    <w:p w14:paraId="1C6ABCA5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0.08, 0.36);</w:t>
      </w:r>
    </w:p>
    <w:p w14:paraId="45D3CC8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0.22, 0.36);</w:t>
      </w:r>
    </w:p>
    <w:p w14:paraId="695A0E90" w14:textId="77777777" w:rsidR="00071F94" w:rsidRPr="0039796B" w:rsidRDefault="00071F94" w:rsidP="00071F94"/>
    <w:p w14:paraId="3EED9B0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0.22, 0.36);</w:t>
      </w:r>
    </w:p>
    <w:p w14:paraId="3C60566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0.22, 0.38);</w:t>
      </w:r>
    </w:p>
    <w:p w14:paraId="56DF4325" w14:textId="77777777" w:rsidR="00071F94" w:rsidRPr="0039796B" w:rsidRDefault="00071F94" w:rsidP="00071F94"/>
    <w:p w14:paraId="4E1FD63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0.22, 0.38);</w:t>
      </w:r>
    </w:p>
    <w:p w14:paraId="36697B1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0.08, 0.38);</w:t>
      </w:r>
    </w:p>
    <w:p w14:paraId="07A3A794" w14:textId="77777777" w:rsidR="00071F94" w:rsidRPr="0039796B" w:rsidRDefault="00071F94" w:rsidP="00071F94"/>
    <w:p w14:paraId="2C608F2A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0F611328" w14:textId="77777777" w:rsidR="00071F94" w:rsidRPr="0039796B" w:rsidRDefault="00071F94" w:rsidP="00071F94"/>
    <w:p w14:paraId="1A28914B" w14:textId="77777777" w:rsidR="00071F94" w:rsidRPr="0039796B" w:rsidRDefault="00071F94" w:rsidP="00071F94">
      <w:r w:rsidRPr="0039796B">
        <w:t xml:space="preserve">    //u </w:t>
      </w:r>
    </w:p>
    <w:p w14:paraId="215AA0B9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2CD48EB5" w14:textId="77777777" w:rsidR="00071F94" w:rsidRPr="0039796B" w:rsidRDefault="00071F94" w:rsidP="00071F94"/>
    <w:p w14:paraId="717383C0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7792605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0.3, 0.6);</w:t>
      </w:r>
    </w:p>
    <w:p w14:paraId="4586287E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0.30, 0);</w:t>
      </w:r>
    </w:p>
    <w:p w14:paraId="46CC499B" w14:textId="77777777" w:rsidR="00071F94" w:rsidRPr="0039796B" w:rsidRDefault="00071F94" w:rsidP="00071F94"/>
    <w:p w14:paraId="2630A55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0.30, 0);</w:t>
      </w:r>
    </w:p>
    <w:p w14:paraId="3344A36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-0.06);</w:t>
      </w:r>
    </w:p>
    <w:p w14:paraId="6B3D45E3" w14:textId="77777777" w:rsidR="00071F94" w:rsidRPr="0039796B" w:rsidRDefault="00071F94" w:rsidP="00071F94"/>
    <w:p w14:paraId="28AEFA6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-0.06);</w:t>
      </w:r>
    </w:p>
    <w:p w14:paraId="5BC8C1F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-0.06);</w:t>
      </w:r>
    </w:p>
    <w:p w14:paraId="3FC51ECE" w14:textId="77777777" w:rsidR="00071F94" w:rsidRPr="0039796B" w:rsidRDefault="00071F94" w:rsidP="00071F94"/>
    <w:p w14:paraId="083BA00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-0.06);</w:t>
      </w:r>
    </w:p>
    <w:p w14:paraId="7276E23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0.40, 0);</w:t>
      </w:r>
    </w:p>
    <w:p w14:paraId="55D04DBD" w14:textId="77777777" w:rsidR="00071F94" w:rsidRPr="0039796B" w:rsidRDefault="00071F94" w:rsidP="00071F94"/>
    <w:p w14:paraId="334320B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-0.06);</w:t>
      </w:r>
    </w:p>
    <w:p w14:paraId="314A797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0.40, 0);</w:t>
      </w:r>
    </w:p>
    <w:p w14:paraId="11220560" w14:textId="77777777" w:rsidR="00071F94" w:rsidRPr="0039796B" w:rsidRDefault="00071F94" w:rsidP="00071F94"/>
    <w:p w14:paraId="6134EA1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0.40, 0);</w:t>
      </w:r>
    </w:p>
    <w:p w14:paraId="4606949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0.4, 0.6);</w:t>
      </w:r>
    </w:p>
    <w:p w14:paraId="057EF27F" w14:textId="77777777" w:rsidR="00071F94" w:rsidRPr="0039796B" w:rsidRDefault="00071F94" w:rsidP="00071F94"/>
    <w:p w14:paraId="7229A7D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0.4, 0.6);</w:t>
      </w:r>
    </w:p>
    <w:p w14:paraId="431985D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452FE6DD" w14:textId="77777777" w:rsidR="00071F94" w:rsidRPr="0039796B" w:rsidRDefault="00071F94" w:rsidP="00071F94"/>
    <w:p w14:paraId="59B885C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16EFEBF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0D3B6A8D" w14:textId="77777777" w:rsidR="00071F94" w:rsidRPr="0039796B" w:rsidRDefault="00071F94" w:rsidP="00071F94"/>
    <w:p w14:paraId="3B73493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50CC79F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0.37, -0.05);</w:t>
      </w:r>
    </w:p>
    <w:p w14:paraId="4F705219" w14:textId="77777777" w:rsidR="00071F94" w:rsidRPr="0039796B" w:rsidRDefault="00071F94" w:rsidP="00071F94"/>
    <w:p w14:paraId="230A609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0.37, -0.05);</w:t>
      </w:r>
    </w:p>
    <w:p w14:paraId="6028AD6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0.33, -0.05);</w:t>
      </w:r>
    </w:p>
    <w:p w14:paraId="1391A190" w14:textId="77777777" w:rsidR="00071F94" w:rsidRPr="0039796B" w:rsidRDefault="00071F94" w:rsidP="00071F94"/>
    <w:p w14:paraId="54EFD3E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0.33, -0.05);</w:t>
      </w:r>
    </w:p>
    <w:p w14:paraId="0FA1F0E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52A4BF63" w14:textId="77777777" w:rsidR="00071F94" w:rsidRPr="0039796B" w:rsidRDefault="00071F94" w:rsidP="00071F94"/>
    <w:p w14:paraId="154F2C8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196B2E2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3FD6471D" w14:textId="77777777" w:rsidR="00071F94" w:rsidRPr="0039796B" w:rsidRDefault="00071F94" w:rsidP="00071F94"/>
    <w:p w14:paraId="1A72FF2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48B41A7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0.3, 0.6);</w:t>
      </w:r>
    </w:p>
    <w:p w14:paraId="40674AA0" w14:textId="77777777" w:rsidR="00071F94" w:rsidRPr="0039796B" w:rsidRDefault="00071F94" w:rsidP="00071F94">
      <w:r w:rsidRPr="0039796B">
        <w:br/>
      </w:r>
    </w:p>
    <w:p w14:paraId="55A6B357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773AFAED" w14:textId="77777777" w:rsidR="00071F94" w:rsidRPr="0039796B" w:rsidRDefault="00071F94" w:rsidP="00071F94"/>
    <w:p w14:paraId="2CB94CA3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5BBDCA7A" w14:textId="77777777" w:rsidR="00071F94" w:rsidRPr="0039796B" w:rsidRDefault="00071F94" w:rsidP="00071F94"/>
    <w:p w14:paraId="1B0D8C2E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71C77CBA" w14:textId="77777777" w:rsidR="00071F94" w:rsidRPr="0039796B" w:rsidRDefault="00071F94" w:rsidP="00071F94"/>
    <w:p w14:paraId="0D08D85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27615E1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5D63B7A7" w14:textId="77777777" w:rsidR="00071F94" w:rsidRPr="0039796B" w:rsidRDefault="00071F94" w:rsidP="00071F94"/>
    <w:p w14:paraId="558961F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127F90C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0.37, -0.05);</w:t>
      </w:r>
    </w:p>
    <w:p w14:paraId="42E1F28B" w14:textId="77777777" w:rsidR="00071F94" w:rsidRPr="0039796B" w:rsidRDefault="00071F94" w:rsidP="00071F94"/>
    <w:p w14:paraId="7122869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0.37, -0.05);</w:t>
      </w:r>
    </w:p>
    <w:p w14:paraId="5491AB9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0.33, -0.05);</w:t>
      </w:r>
    </w:p>
    <w:p w14:paraId="736F9E62" w14:textId="77777777" w:rsidR="00071F94" w:rsidRPr="0039796B" w:rsidRDefault="00071F94" w:rsidP="00071F94"/>
    <w:p w14:paraId="1C1C051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0.33, -0.05);</w:t>
      </w:r>
    </w:p>
    <w:p w14:paraId="79FC4E5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5F5683FF" w14:textId="77777777" w:rsidR="00071F94" w:rsidRPr="0039796B" w:rsidRDefault="00071F94" w:rsidP="00071F94"/>
    <w:p w14:paraId="1512BB8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0AB2225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6EDBF85C" w14:textId="77777777" w:rsidR="00071F94" w:rsidRPr="0039796B" w:rsidRDefault="00071F94" w:rsidP="00071F94"/>
    <w:p w14:paraId="07D3C75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6292963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2C98A3E1" w14:textId="77777777" w:rsidR="00071F94" w:rsidRPr="0039796B" w:rsidRDefault="00071F94" w:rsidP="00071F94">
      <w:r w:rsidRPr="0039796B">
        <w:br/>
      </w:r>
    </w:p>
    <w:p w14:paraId="76D3AC8D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318F97CE" w14:textId="77777777" w:rsidR="00071F94" w:rsidRPr="0039796B" w:rsidRDefault="00071F94" w:rsidP="00071F94">
      <w:r w:rsidRPr="0039796B">
        <w:br/>
      </w:r>
      <w:r w:rsidRPr="0039796B">
        <w:br/>
      </w:r>
    </w:p>
    <w:p w14:paraId="6CBF99F7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0D829AA9" w14:textId="77777777" w:rsidR="00071F94" w:rsidRPr="0039796B" w:rsidRDefault="00071F94" w:rsidP="00071F94"/>
    <w:p w14:paraId="6673F7AB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09F156C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0.3, 0.6);</w:t>
      </w:r>
    </w:p>
    <w:p w14:paraId="0A99F8B7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0.30, 0);</w:t>
      </w:r>
    </w:p>
    <w:p w14:paraId="4FE74CB6" w14:textId="77777777" w:rsidR="00071F94" w:rsidRPr="0039796B" w:rsidRDefault="00071F94" w:rsidP="00071F94"/>
    <w:p w14:paraId="7776BFD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0.30, 0);</w:t>
      </w:r>
    </w:p>
    <w:p w14:paraId="21AAF0F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-0.06);</w:t>
      </w:r>
    </w:p>
    <w:p w14:paraId="35EA83B4" w14:textId="77777777" w:rsidR="00071F94" w:rsidRPr="0039796B" w:rsidRDefault="00071F94" w:rsidP="00071F94"/>
    <w:p w14:paraId="00CB59A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-0.06);</w:t>
      </w:r>
    </w:p>
    <w:p w14:paraId="143BE7B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-0.06);</w:t>
      </w:r>
    </w:p>
    <w:p w14:paraId="59341A5D" w14:textId="77777777" w:rsidR="00071F94" w:rsidRPr="0039796B" w:rsidRDefault="00071F94" w:rsidP="00071F94"/>
    <w:p w14:paraId="3EE4357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-0.06);</w:t>
      </w:r>
    </w:p>
    <w:p w14:paraId="53E3158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0.40, 0);</w:t>
      </w:r>
    </w:p>
    <w:p w14:paraId="49BCCD74" w14:textId="77777777" w:rsidR="00071F94" w:rsidRPr="0039796B" w:rsidRDefault="00071F94" w:rsidP="00071F94"/>
    <w:p w14:paraId="6B22C1F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-0.06);</w:t>
      </w:r>
    </w:p>
    <w:p w14:paraId="2F771C7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0.40, 0);</w:t>
      </w:r>
    </w:p>
    <w:p w14:paraId="078C841D" w14:textId="77777777" w:rsidR="00071F94" w:rsidRPr="0039796B" w:rsidRDefault="00071F94" w:rsidP="00071F94"/>
    <w:p w14:paraId="34B4EF7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0.40, 0);</w:t>
      </w:r>
    </w:p>
    <w:p w14:paraId="1C53015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0.4, 0.6);</w:t>
      </w:r>
    </w:p>
    <w:p w14:paraId="37675C65" w14:textId="77777777" w:rsidR="00071F94" w:rsidRPr="0039796B" w:rsidRDefault="00071F94" w:rsidP="00071F94"/>
    <w:p w14:paraId="135056D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0.4, 0.6);</w:t>
      </w:r>
    </w:p>
    <w:p w14:paraId="0C20999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59B16975" w14:textId="77777777" w:rsidR="00071F94" w:rsidRPr="0039796B" w:rsidRDefault="00071F94" w:rsidP="00071F94"/>
    <w:p w14:paraId="0627966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37C1D2A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21BAECFE" w14:textId="77777777" w:rsidR="00071F94" w:rsidRPr="0039796B" w:rsidRDefault="00071F94" w:rsidP="00071F94"/>
    <w:p w14:paraId="1B22991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19574EB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0.37, -0.05);</w:t>
      </w:r>
    </w:p>
    <w:p w14:paraId="457369AB" w14:textId="77777777" w:rsidR="00071F94" w:rsidRPr="0039796B" w:rsidRDefault="00071F94" w:rsidP="00071F94"/>
    <w:p w14:paraId="77A99EE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0.37, -0.05);</w:t>
      </w:r>
    </w:p>
    <w:p w14:paraId="4141352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0.33, -0.05);</w:t>
      </w:r>
    </w:p>
    <w:p w14:paraId="7DA19034" w14:textId="77777777" w:rsidR="00071F94" w:rsidRPr="0039796B" w:rsidRDefault="00071F94" w:rsidP="00071F94"/>
    <w:p w14:paraId="3A261613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0.33, -0.05);</w:t>
      </w:r>
    </w:p>
    <w:p w14:paraId="6229A20E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723AD40A" w14:textId="77777777" w:rsidR="00071F94" w:rsidRPr="0039796B" w:rsidRDefault="00071F94" w:rsidP="00071F94"/>
    <w:p w14:paraId="55E5857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613EB7A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3E18075D" w14:textId="77777777" w:rsidR="00071F94" w:rsidRPr="0039796B" w:rsidRDefault="00071F94" w:rsidP="00071F94"/>
    <w:p w14:paraId="3ADF4D2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239EDCB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0.3, 0.6);</w:t>
      </w:r>
    </w:p>
    <w:p w14:paraId="2086C16F" w14:textId="77777777" w:rsidR="00071F94" w:rsidRPr="0039796B" w:rsidRDefault="00071F94" w:rsidP="00071F94">
      <w:r w:rsidRPr="0039796B">
        <w:br/>
      </w:r>
    </w:p>
    <w:p w14:paraId="6CB78E72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58E0A46C" w14:textId="77777777" w:rsidR="00071F94" w:rsidRPr="0039796B" w:rsidRDefault="00071F94" w:rsidP="00071F94"/>
    <w:p w14:paraId="3D10AA90" w14:textId="77777777" w:rsidR="00071F94" w:rsidRPr="0039796B" w:rsidRDefault="00071F94" w:rsidP="00071F94">
      <w:r w:rsidRPr="0039796B">
        <w:t>    //N</w:t>
      </w:r>
    </w:p>
    <w:p w14:paraId="436C1C4C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25865C1D" w14:textId="77777777" w:rsidR="00071F94" w:rsidRPr="0039796B" w:rsidRDefault="00071F94" w:rsidP="00071F94"/>
    <w:p w14:paraId="2E888978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470E9EA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0.5, 0.6);</w:t>
      </w:r>
    </w:p>
    <w:p w14:paraId="16E85EC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0.5, -0.2);</w:t>
      </w:r>
    </w:p>
    <w:p w14:paraId="6B87EAE7" w14:textId="77777777" w:rsidR="00071F94" w:rsidRPr="0039796B" w:rsidRDefault="00071F94" w:rsidP="00071F94"/>
    <w:p w14:paraId="584B831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0.5, -0.2);</w:t>
      </w:r>
    </w:p>
    <w:p w14:paraId="63F228F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0.55, -0.2);</w:t>
      </w:r>
    </w:p>
    <w:p w14:paraId="5C1B1487" w14:textId="77777777" w:rsidR="00071F94" w:rsidRPr="0039796B" w:rsidRDefault="00071F94" w:rsidP="00071F94"/>
    <w:p w14:paraId="15EF55B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0.55, -0.2);</w:t>
      </w:r>
    </w:p>
    <w:p w14:paraId="19B8ED3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0.55, 0.55);</w:t>
      </w:r>
    </w:p>
    <w:p w14:paraId="6670D0E9" w14:textId="77777777" w:rsidR="00071F94" w:rsidRPr="0039796B" w:rsidRDefault="00071F94" w:rsidP="00071F94"/>
    <w:p w14:paraId="110B5F8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0.55, 0.55);</w:t>
      </w:r>
    </w:p>
    <w:p w14:paraId="7C5B77B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-0.2);</w:t>
      </w:r>
    </w:p>
    <w:p w14:paraId="5C0C3C29" w14:textId="77777777" w:rsidR="00071F94" w:rsidRPr="0039796B" w:rsidRDefault="00071F94" w:rsidP="00071F94"/>
    <w:p w14:paraId="5C6CCFD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-0.2);</w:t>
      </w:r>
    </w:p>
    <w:p w14:paraId="556DD72C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0.75, -0.2);</w:t>
      </w:r>
    </w:p>
    <w:p w14:paraId="71E4A70C" w14:textId="77777777" w:rsidR="00071F94" w:rsidRPr="0039796B" w:rsidRDefault="00071F94" w:rsidP="00071F94"/>
    <w:p w14:paraId="6BE95F0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0.75, -0.2);</w:t>
      </w:r>
    </w:p>
    <w:p w14:paraId="72F0AB4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0.75, 0.6);</w:t>
      </w:r>
    </w:p>
    <w:p w14:paraId="15E77AC4" w14:textId="77777777" w:rsidR="00071F94" w:rsidRPr="0039796B" w:rsidRDefault="00071F94" w:rsidP="00071F94"/>
    <w:p w14:paraId="6C5D7F0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0.75, 0.6);</w:t>
      </w:r>
    </w:p>
    <w:p w14:paraId="59E00B5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0.6);</w:t>
      </w:r>
    </w:p>
    <w:p w14:paraId="0320A929" w14:textId="77777777" w:rsidR="00071F94" w:rsidRPr="0039796B" w:rsidRDefault="00071F94" w:rsidP="00071F94"/>
    <w:p w14:paraId="17062A1E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0.6);</w:t>
      </w:r>
    </w:p>
    <w:p w14:paraId="628A786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0);</w:t>
      </w:r>
    </w:p>
    <w:p w14:paraId="753AA890" w14:textId="77777777" w:rsidR="00071F94" w:rsidRPr="0039796B" w:rsidRDefault="00071F94" w:rsidP="00071F94"/>
    <w:p w14:paraId="66619AA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0);</w:t>
      </w:r>
    </w:p>
    <w:p w14:paraId="4976690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0.55, 0.55);</w:t>
      </w:r>
    </w:p>
    <w:p w14:paraId="5EA74CFD" w14:textId="77777777" w:rsidR="00071F94" w:rsidRPr="0039796B" w:rsidRDefault="00071F94" w:rsidP="00071F94"/>
    <w:p w14:paraId="534168E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0.55, 0.55);</w:t>
      </w:r>
    </w:p>
    <w:p w14:paraId="0F61CAA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0.5, 0.6);</w:t>
      </w:r>
    </w:p>
    <w:p w14:paraId="35A7F149" w14:textId="77777777" w:rsidR="00071F94" w:rsidRPr="0039796B" w:rsidRDefault="00071F94" w:rsidP="00071F94">
      <w:r w:rsidRPr="0039796B">
        <w:br/>
      </w:r>
      <w:r w:rsidRPr="0039796B">
        <w:br/>
      </w:r>
      <w:r w:rsidRPr="0039796B">
        <w:br/>
      </w:r>
    </w:p>
    <w:p w14:paraId="06E05317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66E05D77" w14:textId="77777777" w:rsidR="00071F94" w:rsidRPr="0039796B" w:rsidRDefault="00071F94" w:rsidP="00071F94"/>
    <w:p w14:paraId="486E7C57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51A4F4D7" w14:textId="77777777" w:rsidR="00071F94" w:rsidRPr="0039796B" w:rsidRDefault="00071F94" w:rsidP="00071F94"/>
    <w:p w14:paraId="4051B0C6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18F77F8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0.56, 0.6);</w:t>
      </w:r>
    </w:p>
    <w:p w14:paraId="69E3876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0);</w:t>
      </w:r>
    </w:p>
    <w:p w14:paraId="58CF3B56" w14:textId="77777777" w:rsidR="00071F94" w:rsidRPr="0039796B" w:rsidRDefault="00071F94" w:rsidP="00071F94"/>
    <w:p w14:paraId="21242AC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0);</w:t>
      </w:r>
    </w:p>
    <w:p w14:paraId="038B1581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0.6);</w:t>
      </w:r>
    </w:p>
    <w:p w14:paraId="09C4A239" w14:textId="77777777" w:rsidR="00071F94" w:rsidRPr="0039796B" w:rsidRDefault="00071F94" w:rsidP="00071F94"/>
    <w:p w14:paraId="57902C9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0.7, 0.6);</w:t>
      </w:r>
    </w:p>
    <w:p w14:paraId="510A719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0.56, 0.6);</w:t>
      </w:r>
    </w:p>
    <w:p w14:paraId="18B3BF0A" w14:textId="77777777" w:rsidR="00071F94" w:rsidRPr="0039796B" w:rsidRDefault="00071F94" w:rsidP="00071F94">
      <w:r w:rsidRPr="0039796B">
        <w:br/>
      </w:r>
      <w:r w:rsidRPr="0039796B">
        <w:br/>
      </w:r>
      <w:r w:rsidRPr="0039796B">
        <w:br/>
      </w:r>
      <w:r w:rsidRPr="0039796B">
        <w:br/>
      </w:r>
      <w:r w:rsidRPr="0039796B">
        <w:br/>
      </w:r>
    </w:p>
    <w:p w14:paraId="42B4A3AC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26F7CA70" w14:textId="77777777" w:rsidR="00071F94" w:rsidRPr="0039796B" w:rsidRDefault="00071F94" w:rsidP="00071F94"/>
    <w:p w14:paraId="0B1DF312" w14:textId="77777777" w:rsidR="00071F94" w:rsidRPr="0039796B" w:rsidRDefault="00071F94" w:rsidP="00071F94">
      <w:r w:rsidRPr="0039796B">
        <w:t>    //E</w:t>
      </w:r>
    </w:p>
    <w:p w14:paraId="1702BEDA" w14:textId="77777777" w:rsidR="00071F94" w:rsidRPr="0039796B" w:rsidRDefault="00071F94" w:rsidP="00071F94"/>
    <w:p w14:paraId="5F606558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101CCAFF" w14:textId="77777777" w:rsidR="00071F94" w:rsidRPr="0039796B" w:rsidRDefault="00071F94" w:rsidP="00071F94"/>
    <w:p w14:paraId="3BA44CF0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0.0f, 0.0f, 0.0f);</w:t>
      </w:r>
    </w:p>
    <w:p w14:paraId="292864C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0.8, 0.6);</w:t>
      </w:r>
    </w:p>
    <w:p w14:paraId="0DAF457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0.8, -0.2);</w:t>
      </w:r>
    </w:p>
    <w:p w14:paraId="1807D266" w14:textId="77777777" w:rsidR="00071F94" w:rsidRPr="0039796B" w:rsidRDefault="00071F94" w:rsidP="00071F94"/>
    <w:p w14:paraId="7F1F5E6E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0.8, -0.2);</w:t>
      </w:r>
    </w:p>
    <w:p w14:paraId="717697D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-0.2);</w:t>
      </w:r>
    </w:p>
    <w:p w14:paraId="6DAB48D9" w14:textId="77777777" w:rsidR="00071F94" w:rsidRPr="0039796B" w:rsidRDefault="00071F94" w:rsidP="00071F94"/>
    <w:p w14:paraId="5F16ACE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-0.2);</w:t>
      </w:r>
    </w:p>
    <w:p w14:paraId="03F3444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-0.05);</w:t>
      </w:r>
    </w:p>
    <w:p w14:paraId="268F1A08" w14:textId="77777777" w:rsidR="00071F94" w:rsidRPr="0039796B" w:rsidRDefault="00071F94" w:rsidP="00071F94"/>
    <w:p w14:paraId="5AE66E4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-0.05);</w:t>
      </w:r>
    </w:p>
    <w:p w14:paraId="5520D38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-0.05);</w:t>
      </w:r>
    </w:p>
    <w:p w14:paraId="675F13E4" w14:textId="77777777" w:rsidR="00071F94" w:rsidRPr="0039796B" w:rsidRDefault="00071F94" w:rsidP="00071F94"/>
    <w:p w14:paraId="458B00B9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-0.05);</w:t>
      </w:r>
    </w:p>
    <w:p w14:paraId="00A78C7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0.15);</w:t>
      </w:r>
    </w:p>
    <w:p w14:paraId="36C4106A" w14:textId="77777777" w:rsidR="00071F94" w:rsidRPr="0039796B" w:rsidRDefault="00071F94" w:rsidP="00071F94"/>
    <w:p w14:paraId="1AB676EC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0.85, 0.15);</w:t>
      </w:r>
    </w:p>
    <w:p w14:paraId="64FCF47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0.15);</w:t>
      </w:r>
    </w:p>
    <w:p w14:paraId="573AF33C" w14:textId="77777777" w:rsidR="00071F94" w:rsidRPr="0039796B" w:rsidRDefault="00071F94" w:rsidP="00071F94"/>
    <w:p w14:paraId="0B92309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0.15);</w:t>
      </w:r>
    </w:p>
    <w:p w14:paraId="026005D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0.3);</w:t>
      </w:r>
    </w:p>
    <w:p w14:paraId="38CD379D" w14:textId="77777777" w:rsidR="00071F94" w:rsidRPr="0039796B" w:rsidRDefault="00071F94" w:rsidP="00071F94"/>
    <w:p w14:paraId="33DB5D7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0.3);</w:t>
      </w:r>
    </w:p>
    <w:p w14:paraId="019CE65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0.3);</w:t>
      </w:r>
    </w:p>
    <w:p w14:paraId="7B3D37BF" w14:textId="77777777" w:rsidR="00071F94" w:rsidRPr="0039796B" w:rsidRDefault="00071F94" w:rsidP="00071F94"/>
    <w:p w14:paraId="769097A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0.3);</w:t>
      </w:r>
    </w:p>
    <w:p w14:paraId="2417551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0.5);</w:t>
      </w:r>
    </w:p>
    <w:p w14:paraId="2E28F2DB" w14:textId="77777777" w:rsidR="00071F94" w:rsidRPr="0039796B" w:rsidRDefault="00071F94" w:rsidP="00071F94"/>
    <w:p w14:paraId="73F993AC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0.5);</w:t>
      </w:r>
    </w:p>
    <w:p w14:paraId="48A31EB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0.5);</w:t>
      </w:r>
    </w:p>
    <w:p w14:paraId="34DDA48D" w14:textId="77777777" w:rsidR="00071F94" w:rsidRPr="0039796B" w:rsidRDefault="00071F94" w:rsidP="00071F94"/>
    <w:p w14:paraId="35FE81C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0.5);</w:t>
      </w:r>
    </w:p>
    <w:p w14:paraId="7FC6615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0.6);</w:t>
      </w:r>
    </w:p>
    <w:p w14:paraId="789279C9" w14:textId="77777777" w:rsidR="00071F94" w:rsidRPr="0039796B" w:rsidRDefault="00071F94" w:rsidP="00071F94"/>
    <w:p w14:paraId="2657130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0.6);</w:t>
      </w:r>
    </w:p>
    <w:p w14:paraId="7581A28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0.8, 0.6);</w:t>
      </w:r>
    </w:p>
    <w:p w14:paraId="0944C440" w14:textId="77777777" w:rsidR="00071F94" w:rsidRPr="0039796B" w:rsidRDefault="00071F94" w:rsidP="00071F94">
      <w:r w:rsidRPr="0039796B">
        <w:br/>
      </w:r>
      <w:r w:rsidRPr="0039796B">
        <w:br/>
      </w:r>
      <w:r w:rsidRPr="0039796B">
        <w:br/>
      </w:r>
      <w:r w:rsidRPr="0039796B">
        <w:br/>
      </w:r>
    </w:p>
    <w:p w14:paraId="2E298F83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0B735A47" w14:textId="77777777" w:rsidR="00071F94" w:rsidRPr="0039796B" w:rsidRDefault="00071F94" w:rsidP="00071F94"/>
    <w:p w14:paraId="635B066B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361232A7" w14:textId="77777777" w:rsidR="00071F94" w:rsidRPr="0039796B" w:rsidRDefault="00071F94" w:rsidP="00071F94"/>
    <w:p w14:paraId="732E0D34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48BD6A3E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0.5);</w:t>
      </w:r>
    </w:p>
    <w:p w14:paraId="25A1AB29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0.85, 0.3);</w:t>
      </w:r>
    </w:p>
    <w:p w14:paraId="4630072E" w14:textId="77777777" w:rsidR="00071F94" w:rsidRPr="0039796B" w:rsidRDefault="00071F94" w:rsidP="00071F94"/>
    <w:p w14:paraId="3B904DE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0.3);</w:t>
      </w:r>
    </w:p>
    <w:p w14:paraId="2A09306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0.3);</w:t>
      </w:r>
    </w:p>
    <w:p w14:paraId="3D92633D" w14:textId="77777777" w:rsidR="00071F94" w:rsidRPr="0039796B" w:rsidRDefault="00071F94" w:rsidP="00071F94"/>
    <w:p w14:paraId="33F5FF1E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0.3);</w:t>
      </w:r>
    </w:p>
    <w:p w14:paraId="7F48E136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0.5);</w:t>
      </w:r>
    </w:p>
    <w:p w14:paraId="29F4C11D" w14:textId="77777777" w:rsidR="00071F94" w:rsidRPr="0039796B" w:rsidRDefault="00071F94" w:rsidP="00071F94"/>
    <w:p w14:paraId="2DA14FF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0.5);</w:t>
      </w:r>
    </w:p>
    <w:p w14:paraId="2085E68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0.5);</w:t>
      </w:r>
    </w:p>
    <w:p w14:paraId="4BE90E60" w14:textId="77777777" w:rsidR="00071F94" w:rsidRPr="0039796B" w:rsidRDefault="00071F94" w:rsidP="00071F94">
      <w:r w:rsidRPr="0039796B">
        <w:br/>
      </w:r>
      <w:r w:rsidRPr="0039796B">
        <w:br/>
      </w:r>
      <w:r w:rsidRPr="0039796B">
        <w:br/>
      </w:r>
      <w:r w:rsidRPr="0039796B">
        <w:br/>
      </w:r>
      <w:r w:rsidRPr="0039796B">
        <w:br/>
      </w:r>
    </w:p>
    <w:p w14:paraId="46D94A19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18FC7707" w14:textId="77777777" w:rsidR="00071F94" w:rsidRPr="0039796B" w:rsidRDefault="00071F94" w:rsidP="00071F94"/>
    <w:p w14:paraId="286F0822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4697C9DB" w14:textId="77777777" w:rsidR="00071F94" w:rsidRPr="0039796B" w:rsidRDefault="00071F94" w:rsidP="00071F94"/>
    <w:p w14:paraId="4827B7AA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36BDDE2F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0.15);</w:t>
      </w:r>
    </w:p>
    <w:p w14:paraId="2D017A5B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-0.05);</w:t>
      </w:r>
    </w:p>
    <w:p w14:paraId="2CBFC143" w14:textId="77777777" w:rsidR="00071F94" w:rsidRPr="0039796B" w:rsidRDefault="00071F94" w:rsidP="00071F94"/>
    <w:p w14:paraId="5365F6C3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0.85, -0.05);</w:t>
      </w:r>
    </w:p>
    <w:p w14:paraId="09B8855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-0.05);</w:t>
      </w:r>
    </w:p>
    <w:p w14:paraId="06E0F131" w14:textId="77777777" w:rsidR="00071F94" w:rsidRPr="0039796B" w:rsidRDefault="00071F94" w:rsidP="00071F94"/>
    <w:p w14:paraId="7E91A55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-0.05);</w:t>
      </w:r>
    </w:p>
    <w:p w14:paraId="347FD6F7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0.15);</w:t>
      </w:r>
    </w:p>
    <w:p w14:paraId="27668099" w14:textId="77777777" w:rsidR="00071F94" w:rsidRPr="0039796B" w:rsidRDefault="00071F94" w:rsidP="00071F94"/>
    <w:p w14:paraId="22603045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0.95, 0.15);</w:t>
      </w:r>
    </w:p>
    <w:p w14:paraId="5F2893DE" w14:textId="77777777" w:rsidR="00071F94" w:rsidRPr="0039796B" w:rsidRDefault="00071F94" w:rsidP="00071F94">
      <w:r w:rsidRPr="0039796B">
        <w:lastRenderedPageBreak/>
        <w:t>    glVertex2</w:t>
      </w:r>
      <w:proofErr w:type="gramStart"/>
      <w:r w:rsidRPr="0039796B">
        <w:t>f(</w:t>
      </w:r>
      <w:proofErr w:type="gramEnd"/>
      <w:r w:rsidRPr="0039796B">
        <w:t>0.85, 0.15);</w:t>
      </w:r>
    </w:p>
    <w:p w14:paraId="32BD8C75" w14:textId="77777777" w:rsidR="00071F94" w:rsidRPr="0039796B" w:rsidRDefault="00071F94" w:rsidP="00071F94">
      <w:r w:rsidRPr="0039796B">
        <w:br/>
      </w:r>
    </w:p>
    <w:p w14:paraId="2CC2320E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31071CDA" w14:textId="77777777" w:rsidR="00071F94" w:rsidRPr="0039796B" w:rsidRDefault="00071F94" w:rsidP="00071F94"/>
    <w:p w14:paraId="78EAA1E5" w14:textId="77777777" w:rsidR="00071F94" w:rsidRPr="0039796B" w:rsidRDefault="00071F94" w:rsidP="00071F94">
      <w:r w:rsidRPr="0039796B">
        <w:t>    //u2nd</w:t>
      </w:r>
    </w:p>
    <w:p w14:paraId="5C51D210" w14:textId="77777777" w:rsidR="00071F94" w:rsidRPr="0039796B" w:rsidRDefault="00071F94" w:rsidP="00071F94"/>
    <w:p w14:paraId="49F4A407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glBegin</w:t>
      </w:r>
      <w:proofErr w:type="spellEnd"/>
      <w:r w:rsidRPr="0039796B">
        <w:t>(</w:t>
      </w:r>
      <w:proofErr w:type="gramEnd"/>
      <w:r w:rsidRPr="0039796B">
        <w:t>GL_POLYGON);</w:t>
      </w:r>
    </w:p>
    <w:p w14:paraId="49456FD1" w14:textId="77777777" w:rsidR="00071F94" w:rsidRPr="0039796B" w:rsidRDefault="00071F94" w:rsidP="00071F94"/>
    <w:p w14:paraId="07DF8583" w14:textId="77777777" w:rsidR="00071F94" w:rsidRPr="0039796B" w:rsidRDefault="00071F94" w:rsidP="00071F94">
      <w:r w:rsidRPr="0039796B">
        <w:t>    glColor3</w:t>
      </w:r>
      <w:proofErr w:type="gramStart"/>
      <w:r w:rsidRPr="0039796B">
        <w:t>f(</w:t>
      </w:r>
      <w:proofErr w:type="gramEnd"/>
      <w:r w:rsidRPr="0039796B">
        <w:t>1.0f, 1.0f, 1.0f);</w:t>
      </w:r>
    </w:p>
    <w:p w14:paraId="2511AB3D" w14:textId="77777777" w:rsidR="00071F94" w:rsidRPr="0039796B" w:rsidRDefault="00071F94" w:rsidP="00071F94"/>
    <w:p w14:paraId="31E302E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6CF407A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68D75FEC" w14:textId="77777777" w:rsidR="00071F94" w:rsidRPr="0039796B" w:rsidRDefault="00071F94" w:rsidP="00071F94"/>
    <w:p w14:paraId="2987C61D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0.38, 0.6);</w:t>
      </w:r>
    </w:p>
    <w:p w14:paraId="58C81728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0F2D4475" w14:textId="77777777" w:rsidR="00071F94" w:rsidRPr="0039796B" w:rsidRDefault="00071F94" w:rsidP="00071F94"/>
    <w:p w14:paraId="56A7F7B2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0.39, 0);</w:t>
      </w:r>
    </w:p>
    <w:p w14:paraId="04D6548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0.36, -0.06);</w:t>
      </w:r>
    </w:p>
    <w:p w14:paraId="2D75E2B0" w14:textId="77777777" w:rsidR="00071F94" w:rsidRPr="0039796B" w:rsidRDefault="00071F94" w:rsidP="00071F94"/>
    <w:p w14:paraId="1E86486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0.36, -0.06);</w:t>
      </w:r>
    </w:p>
    <w:p w14:paraId="2093DEA0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63D05FBD" w14:textId="77777777" w:rsidR="00071F94" w:rsidRPr="0039796B" w:rsidRDefault="00071F94" w:rsidP="00071F94"/>
    <w:p w14:paraId="4BF5B7AA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0);</w:t>
      </w:r>
    </w:p>
    <w:p w14:paraId="2C93E514" w14:textId="77777777" w:rsidR="00071F94" w:rsidRPr="0039796B" w:rsidRDefault="00071F94" w:rsidP="00071F94">
      <w:r w:rsidRPr="0039796B">
        <w:t>    glVertex2</w:t>
      </w:r>
      <w:proofErr w:type="gramStart"/>
      <w:r w:rsidRPr="0039796B">
        <w:t>f(</w:t>
      </w:r>
      <w:proofErr w:type="gramEnd"/>
      <w:r w:rsidRPr="0039796B">
        <w:t>0.32, 0.6);</w:t>
      </w:r>
    </w:p>
    <w:p w14:paraId="40C7EE75" w14:textId="77777777" w:rsidR="00071F94" w:rsidRPr="0039796B" w:rsidRDefault="00071F94" w:rsidP="00071F94">
      <w:r w:rsidRPr="0039796B">
        <w:br/>
      </w:r>
      <w:r w:rsidRPr="0039796B">
        <w:br/>
      </w:r>
      <w:r w:rsidRPr="0039796B">
        <w:br/>
      </w:r>
      <w:r w:rsidRPr="0039796B">
        <w:br/>
      </w:r>
    </w:p>
    <w:p w14:paraId="5113CF33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0000C96C" w14:textId="77777777" w:rsidR="00071F94" w:rsidRPr="0039796B" w:rsidRDefault="00071F94" w:rsidP="00071F94">
      <w:r w:rsidRPr="0039796B">
        <w:lastRenderedPageBreak/>
        <w:br/>
      </w:r>
      <w:r w:rsidRPr="0039796B">
        <w:br/>
      </w:r>
    </w:p>
    <w:p w14:paraId="393BEB4F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glEnd</w:t>
      </w:r>
      <w:proofErr w:type="spellEnd"/>
      <w:r w:rsidRPr="0039796B">
        <w:t>(</w:t>
      </w:r>
      <w:proofErr w:type="gramEnd"/>
      <w:r w:rsidRPr="0039796B">
        <w:t>);</w:t>
      </w:r>
    </w:p>
    <w:p w14:paraId="4ABEFC95" w14:textId="77777777" w:rsidR="00071F94" w:rsidRPr="0039796B" w:rsidRDefault="00071F94" w:rsidP="00071F94"/>
    <w:p w14:paraId="1BECC150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glFlush</w:t>
      </w:r>
      <w:proofErr w:type="spellEnd"/>
      <w:r w:rsidRPr="0039796B">
        <w:t>(</w:t>
      </w:r>
      <w:proofErr w:type="gramEnd"/>
      <w:r w:rsidRPr="0039796B">
        <w:t>);</w:t>
      </w:r>
    </w:p>
    <w:p w14:paraId="64C0E417" w14:textId="77777777" w:rsidR="00071F94" w:rsidRPr="0039796B" w:rsidRDefault="00071F94" w:rsidP="00071F94"/>
    <w:p w14:paraId="56FB31E0" w14:textId="77777777" w:rsidR="00071F94" w:rsidRPr="0039796B" w:rsidRDefault="00071F94" w:rsidP="00071F94">
      <w:r w:rsidRPr="0039796B">
        <w:t>}</w:t>
      </w:r>
    </w:p>
    <w:p w14:paraId="7DB55150" w14:textId="77777777" w:rsidR="00071F94" w:rsidRPr="0039796B" w:rsidRDefault="00071F94" w:rsidP="00071F94"/>
    <w:p w14:paraId="2FFD5C54" w14:textId="77777777" w:rsidR="00071F94" w:rsidRPr="0039796B" w:rsidRDefault="00071F94" w:rsidP="00071F94">
      <w:r w:rsidRPr="0039796B">
        <w:t xml:space="preserve">int </w:t>
      </w:r>
      <w:proofErr w:type="gramStart"/>
      <w:r w:rsidRPr="0039796B">
        <w:t>main(</w:t>
      </w:r>
      <w:proofErr w:type="gramEnd"/>
      <w:r w:rsidRPr="0039796B">
        <w:t xml:space="preserve">int </w:t>
      </w:r>
      <w:proofErr w:type="spellStart"/>
      <w:r w:rsidRPr="0039796B">
        <w:t>argc</w:t>
      </w:r>
      <w:proofErr w:type="spellEnd"/>
      <w:r w:rsidRPr="0039796B">
        <w:t xml:space="preserve">, char** </w:t>
      </w:r>
      <w:proofErr w:type="spellStart"/>
      <w:r w:rsidRPr="0039796B">
        <w:t>argv</w:t>
      </w:r>
      <w:proofErr w:type="spellEnd"/>
      <w:r w:rsidRPr="0039796B">
        <w:t>) {</w:t>
      </w:r>
    </w:p>
    <w:p w14:paraId="25CBDC82" w14:textId="77777777" w:rsidR="00071F94" w:rsidRPr="0039796B" w:rsidRDefault="00071F94" w:rsidP="00071F94"/>
    <w:p w14:paraId="18D72079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glutInit</w:t>
      </w:r>
      <w:proofErr w:type="spellEnd"/>
      <w:r w:rsidRPr="0039796B">
        <w:t>(</w:t>
      </w:r>
      <w:proofErr w:type="gramEnd"/>
      <w:r w:rsidRPr="0039796B">
        <w:t>&amp;</w:t>
      </w:r>
      <w:proofErr w:type="spellStart"/>
      <w:r w:rsidRPr="0039796B">
        <w:t>argc</w:t>
      </w:r>
      <w:proofErr w:type="spellEnd"/>
      <w:r w:rsidRPr="0039796B">
        <w:t xml:space="preserve">, </w:t>
      </w:r>
      <w:proofErr w:type="spellStart"/>
      <w:r w:rsidRPr="0039796B">
        <w:t>argv</w:t>
      </w:r>
      <w:proofErr w:type="spellEnd"/>
      <w:r w:rsidRPr="0039796B">
        <w:t>);</w:t>
      </w:r>
    </w:p>
    <w:p w14:paraId="1005931C" w14:textId="77777777" w:rsidR="00071F94" w:rsidRPr="0039796B" w:rsidRDefault="00071F94" w:rsidP="00071F94"/>
    <w:p w14:paraId="40E941C9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glutCreateWindow</w:t>
      </w:r>
      <w:proofErr w:type="spellEnd"/>
      <w:r w:rsidRPr="0039796B">
        <w:t>(</w:t>
      </w:r>
      <w:proofErr w:type="gramEnd"/>
      <w:r w:rsidRPr="0039796B">
        <w:t>"OpenGL Setup");</w:t>
      </w:r>
    </w:p>
    <w:p w14:paraId="4F8D80BA" w14:textId="77777777" w:rsidR="00071F94" w:rsidRPr="0039796B" w:rsidRDefault="00071F94" w:rsidP="00071F94"/>
    <w:p w14:paraId="02904F11" w14:textId="77777777" w:rsidR="00071F94" w:rsidRPr="0039796B" w:rsidRDefault="00071F94" w:rsidP="00071F94">
      <w:r w:rsidRPr="0039796B">
        <w:t xml:space="preserve">    </w:t>
      </w:r>
      <w:proofErr w:type="spellStart"/>
      <w:proofErr w:type="gramStart"/>
      <w:r w:rsidRPr="0039796B">
        <w:t>glutInitWindowSize</w:t>
      </w:r>
      <w:proofErr w:type="spellEnd"/>
      <w:r w:rsidRPr="0039796B">
        <w:t>(</w:t>
      </w:r>
      <w:proofErr w:type="gramEnd"/>
      <w:r w:rsidRPr="0039796B">
        <w:t>5000, 4000);</w:t>
      </w:r>
    </w:p>
    <w:p w14:paraId="7535FD70" w14:textId="77777777" w:rsidR="00071F94" w:rsidRPr="0039796B" w:rsidRDefault="00071F94" w:rsidP="00071F94"/>
    <w:p w14:paraId="3348AFB8" w14:textId="77777777" w:rsidR="00071F94" w:rsidRPr="0039796B" w:rsidRDefault="00071F94" w:rsidP="00071F94">
      <w:r w:rsidRPr="0039796B">
        <w:t xml:space="preserve">    </w:t>
      </w:r>
      <w:proofErr w:type="spellStart"/>
      <w:r w:rsidRPr="0039796B">
        <w:t>glutDisplayFunc</w:t>
      </w:r>
      <w:proofErr w:type="spellEnd"/>
      <w:r w:rsidRPr="0039796B">
        <w:t>(display</w:t>
      </w:r>
      <w:proofErr w:type="gramStart"/>
      <w:r w:rsidRPr="0039796B">
        <w:t>);</w:t>
      </w:r>
      <w:proofErr w:type="gramEnd"/>
    </w:p>
    <w:p w14:paraId="068A0455" w14:textId="77777777" w:rsidR="00071F94" w:rsidRPr="0039796B" w:rsidRDefault="00071F94" w:rsidP="00071F94">
      <w:r w:rsidRPr="0039796B">
        <w:t xml:space="preserve">    </w:t>
      </w:r>
      <w:proofErr w:type="gramStart"/>
      <w:r w:rsidRPr="0039796B">
        <w:t>glutMainLoop(</w:t>
      </w:r>
      <w:proofErr w:type="gramEnd"/>
      <w:r w:rsidRPr="0039796B">
        <w:t>);</w:t>
      </w:r>
    </w:p>
    <w:p w14:paraId="77D4E63A" w14:textId="77777777" w:rsidR="00071F94" w:rsidRPr="0039796B" w:rsidRDefault="00071F94" w:rsidP="00071F94"/>
    <w:p w14:paraId="3D91257F" w14:textId="77777777" w:rsidR="00071F94" w:rsidRPr="0039796B" w:rsidRDefault="00071F94" w:rsidP="00071F94">
      <w:r w:rsidRPr="0039796B">
        <w:t xml:space="preserve">    return </w:t>
      </w:r>
      <w:proofErr w:type="gramStart"/>
      <w:r w:rsidRPr="0039796B">
        <w:t>0;</w:t>
      </w:r>
      <w:proofErr w:type="gramEnd"/>
    </w:p>
    <w:p w14:paraId="04585EAB" w14:textId="77777777" w:rsidR="00071F94" w:rsidRPr="0039796B" w:rsidRDefault="00071F94" w:rsidP="00071F94"/>
    <w:p w14:paraId="4D347E51" w14:textId="77777777" w:rsidR="00071F94" w:rsidRDefault="00071F94" w:rsidP="00071F94">
      <w:r w:rsidRPr="0039796B">
        <w:t>}</w:t>
      </w:r>
    </w:p>
    <w:p w14:paraId="71DECC1B" w14:textId="77777777" w:rsidR="00071F94" w:rsidRDefault="00071F94" w:rsidP="00071F94"/>
    <w:p w14:paraId="0B490A1E" w14:textId="77777777" w:rsidR="00071F94" w:rsidRDefault="00071F94" w:rsidP="00071F94">
      <w:r>
        <w:t>Output:</w:t>
      </w:r>
    </w:p>
    <w:p w14:paraId="0C15E05E" w14:textId="77777777" w:rsidR="00071F94" w:rsidRPr="0039796B" w:rsidRDefault="00071F94" w:rsidP="00071F94">
      <w:r w:rsidRPr="0039796B">
        <w:lastRenderedPageBreak/>
        <w:drawing>
          <wp:inline distT="0" distB="0" distL="0" distR="0" wp14:anchorId="369DDDF6" wp14:editId="615903F3">
            <wp:extent cx="5943600" cy="3343275"/>
            <wp:effectExtent l="0" t="0" r="0" b="9525"/>
            <wp:docPr id="193453565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35651" name="Picture 1" descr="A black text on a white backgroun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23DB" w14:textId="77777777" w:rsidR="00071F94" w:rsidRPr="00300569" w:rsidRDefault="00071F94" w:rsidP="00071F94"/>
    <w:p w14:paraId="3D9745E2" w14:textId="77777777" w:rsidR="00071F94" w:rsidRDefault="00071F94"/>
    <w:sectPr w:rsidR="00071F9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E81A3" w14:textId="77777777" w:rsidR="00A746ED" w:rsidRDefault="00A746ED">
      <w:pPr>
        <w:spacing w:after="0" w:line="240" w:lineRule="auto"/>
      </w:pPr>
      <w:r>
        <w:separator/>
      </w:r>
    </w:p>
  </w:endnote>
  <w:endnote w:type="continuationSeparator" w:id="0">
    <w:p w14:paraId="52D8E0B2" w14:textId="77777777" w:rsidR="00A746ED" w:rsidRDefault="00A74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7C9E6" w14:textId="77777777" w:rsidR="00A746ED" w:rsidRDefault="00A746E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87D0D4" w14:textId="77777777" w:rsidR="00A746ED" w:rsidRDefault="00A746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C3672"/>
    <w:rsid w:val="00071F94"/>
    <w:rsid w:val="000C3672"/>
    <w:rsid w:val="003103AE"/>
    <w:rsid w:val="00702257"/>
    <w:rsid w:val="00871D4F"/>
    <w:rsid w:val="00A7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BF40"/>
  <w15:docId w15:val="{3E94C657-7AE2-447B-96A4-7690B79F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uiPriority w:val="9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uiPriority w:val="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uiPriority w:val="10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paragraph" w:customStyle="1" w:styleId="msonormal0">
    <w:name w:val="msonormal"/>
    <w:basedOn w:val="Normal"/>
    <w:rsid w:val="00071F94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5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3487</Words>
  <Characters>19877</Characters>
  <Application>Microsoft Office Word</Application>
  <DocSecurity>0</DocSecurity>
  <Lines>165</Lines>
  <Paragraphs>46</Paragraphs>
  <ScaleCrop>false</ScaleCrop>
  <Company/>
  <LinksUpToDate>false</LinksUpToDate>
  <CharactersWithSpaces>23318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siam</dc:creator>
  <dc:description/>
  <cp:lastModifiedBy>habib siam</cp:lastModifiedBy>
  <cp:revision>2</cp:revision>
  <cp:lastPrinted>2024-02-20T03:48:00Z</cp:lastPrinted>
  <dcterms:created xsi:type="dcterms:W3CDTF">2024-02-20T15:29:00Z</dcterms:created>
  <dcterms:modified xsi:type="dcterms:W3CDTF">2024-02-20T15:29:00Z</dcterms:modified>
</cp:coreProperties>
</file>